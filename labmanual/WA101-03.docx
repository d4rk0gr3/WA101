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EFFBC8" w:rsidR="0090117A" w:rsidRDefault="00CC7B01" w:rsidP="00DE180B">
      <w:pPr>
        <w:pStyle w:val="Heading1"/>
      </w:pPr>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p>
    <w:p w14:paraId="693E2206" w14:textId="77777777" w:rsidR="0090117A" w:rsidRDefault="0090117A" w:rsidP="00177F74">
      <w:pPr>
        <w:pStyle w:val="Heading2"/>
      </w:pPr>
      <w:r>
        <w:t>Objective</w:t>
      </w:r>
    </w:p>
    <w:p w14:paraId="04863F33" w14:textId="5BDA9AEA" w:rsidR="008544E1" w:rsidRDefault="008544E1" w:rsidP="008544E1">
      <w:r>
        <w:t>After completing chapter 3 you will have a fundamental understanding of the role of the WICED RTOS in building WICED projects.  You will be able to use the WICED RTOS abstraction layer to create and use threads, semaphores, mutex, queues, and timers.</w:t>
      </w:r>
    </w:p>
    <w:p w14:paraId="0FAC1E38" w14:textId="77777777" w:rsidR="0090117A" w:rsidRDefault="0090117A" w:rsidP="00177F74">
      <w:pPr>
        <w:pStyle w:val="Heading2"/>
      </w:pPr>
      <w:r>
        <w:t>Time: 2 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02620C44" w:rsidR="002B64B2" w:rsidRDefault="002B64B2" w:rsidP="002B64B2">
      <w:r>
        <w:t xml:space="preserve">The </w:t>
      </w:r>
      <w:hyperlink r:id="rId6"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to a network, reading and writing data to an external filesystem, 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66374995" w:rsidR="002B64B2" w:rsidRDefault="002B64B2" w:rsidP="002B64B2">
      <w:r>
        <w:t xml:space="preserve">In co-operative multitasking each process has to be a good citizen and yield </w:t>
      </w:r>
      <w:r w:rsidR="00301BFC">
        <w:t>control back to the RTOS.  There are a number of mechanisms for yielding control (which we will discuss later in this document).</w:t>
      </w:r>
      <w:r w:rsidR="008913C2">
        <w:t xml:space="preserve">  The WICED RTOSs are all co-operative- so you need to play nice.</w:t>
      </w:r>
    </w:p>
    <w:p w14:paraId="495B8834" w14:textId="77777777" w:rsidR="00AE46CA" w:rsidRDefault="00AE46CA" w:rsidP="00AE46CA">
      <w:pPr>
        <w:pStyle w:val="Heading3"/>
      </w:pPr>
      <w:r>
        <w:t>WICED RTOS Abstraction Layer</w:t>
      </w:r>
    </w:p>
    <w:p w14:paraId="57850769" w14:textId="00D4EB6F" w:rsidR="00AE46CA" w:rsidRDefault="00AE46CA" w:rsidP="002B64B2">
      <w:r>
        <w:t xml:space="preserve">Currently WICED support </w:t>
      </w:r>
      <w:r w:rsidR="008913C2">
        <w:t>multiple</w:t>
      </w:r>
      <w:r>
        <w:t xml:space="preserve"> RTOSs</w:t>
      </w:r>
      <w:r w:rsidR="008913C2">
        <w:t xml:space="preserve"> including</w:t>
      </w:r>
      <w:r w:rsidR="00327209">
        <w:t>:</w:t>
      </w:r>
    </w:p>
    <w:p w14:paraId="257A1CCA" w14:textId="04F04B08" w:rsidR="00AE46CA" w:rsidRDefault="00AE46CA" w:rsidP="00AE46CA">
      <w:pPr>
        <w:pStyle w:val="ListParagraph"/>
        <w:numPr>
          <w:ilvl w:val="0"/>
          <w:numId w:val="24"/>
        </w:numPr>
      </w:pPr>
      <w:hyperlink r:id="rId7" w:history="1">
        <w:r w:rsidRPr="00AE46CA">
          <w:rPr>
            <w:rStyle w:val="Hyperlink"/>
          </w:rPr>
          <w:t>ThreadX</w:t>
        </w:r>
      </w:hyperlink>
      <w:r>
        <w:t xml:space="preserve"> by </w:t>
      </w:r>
      <w:hyperlink r:id="rId8" w:history="1">
        <w:r w:rsidRPr="00AE46CA">
          <w:rPr>
            <w:rStyle w:val="Hyperlink"/>
          </w:rPr>
          <w:t>Express Logic</w:t>
        </w:r>
      </w:hyperlink>
    </w:p>
    <w:p w14:paraId="5F44C201" w14:textId="091D178F" w:rsidR="00AE46CA" w:rsidRDefault="008913C2" w:rsidP="00AE46CA">
      <w:pPr>
        <w:pStyle w:val="ListParagraph"/>
        <w:numPr>
          <w:ilvl w:val="0"/>
          <w:numId w:val="24"/>
        </w:numPr>
      </w:pPr>
      <w:hyperlink r:id="rId9" w:history="1">
        <w:r w:rsidR="00AE46CA" w:rsidRPr="008913C2">
          <w:rPr>
            <w:rStyle w:val="Hyperlink"/>
          </w:rPr>
          <w:t>FreeRtos</w:t>
        </w:r>
      </w:hyperlink>
      <w:r w:rsidR="00AE46CA">
        <w:t xml:space="preserve"> by </w:t>
      </w:r>
      <w:hyperlink r:id="rId10" w:history="1">
        <w:r w:rsidR="00AE46CA" w:rsidRPr="008913C2">
          <w:rPr>
            <w:rStyle w:val="Hyperlink"/>
          </w:rPr>
          <w:t>Free</w:t>
        </w:r>
        <w:r w:rsidRPr="008913C2">
          <w:rPr>
            <w:rStyle w:val="Hyperlink"/>
          </w:rPr>
          <w:t>RTOS</w:t>
        </w:r>
      </w:hyperlink>
    </w:p>
    <w:p w14:paraId="7B5BBBF5" w14:textId="53F96AAF" w:rsidR="00301BFC" w:rsidRDefault="008913C2" w:rsidP="00960E6F">
      <w:r>
        <w:t xml:space="preserve">However, much of ThreadX is built into the ROMs on the WICED chips so it is generally the best answer.  In order to simplify using multiple RTOSs, the WICED-SDK has a built in abstraction layer that provides a </w:t>
      </w:r>
      <w:r>
        <w:lastRenderedPageBreak/>
        <w:t>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p>
    <w:p w14:paraId="6B89FD13" w14:textId="0932A099" w:rsidR="00960E6F" w:rsidRDefault="00960E6F" w:rsidP="00960E6F">
      <w:r w:rsidRPr="00960E6F">
        <w:drawing>
          <wp:inline distT="0" distB="0" distL="0" distR="0" wp14:anchorId="7647D656" wp14:editId="57F1B585">
            <wp:extent cx="5943600" cy="3024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4505"/>
                    </a:xfrm>
                    <a:prstGeom prst="rect">
                      <a:avLst/>
                    </a:prstGeom>
                  </pic:spPr>
                </pic:pic>
              </a:graphicData>
            </a:graphic>
          </wp:inline>
        </w:drawing>
      </w:r>
    </w:p>
    <w:p w14:paraId="227E8DD9" w14:textId="69D55824" w:rsidR="00960E6F" w:rsidRDefault="00960E6F" w:rsidP="00960E6F">
      <w:pPr>
        <w:pStyle w:val="Heading3"/>
      </w:pPr>
      <w:r>
        <w:t>Problems with RTOSs</w:t>
      </w:r>
    </w:p>
    <w:p w14:paraId="6C14823D" w14:textId="7D3CF57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 that can be very hard to figure out.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B8A0FCD" w:rsidR="00F57744" w:rsidRDefault="00327209" w:rsidP="00960E6F">
      <w:pPr>
        <w:pStyle w:val="ListParagraph"/>
        <w:numPr>
          <w:ilvl w:val="0"/>
          <w:numId w:val="25"/>
        </w:numPr>
      </w:pPr>
      <w:r>
        <w:t>Difficulties in executing i</w:t>
      </w:r>
      <w:r w:rsidR="00F57744">
        <w:t>nterprocess communication</w:t>
      </w:r>
      <w:r>
        <w:t>.</w:t>
      </w:r>
    </w:p>
    <w:p w14:paraId="6DBFF754" w14:textId="4FFA1060" w:rsidR="00960E6F" w:rsidRDefault="00960E6F" w:rsidP="00960E6F">
      <w:r>
        <w:t xml:space="preserve">But all hope is not lost.  </w:t>
      </w:r>
      <w:r w:rsidR="00327209">
        <w:t xml:space="preserve">The WICED </w:t>
      </w:r>
      <w:r>
        <w:t>RTOSs give you mechanisms to deal with these problems, specifically mutex, semaphore, queue and timers.</w:t>
      </w:r>
      <w:r w:rsidR="00327209">
        <w:t xml:space="preserve">  All of these functions generally work the same way.  You start by creating a data structure of the right type (e.g. wiced_mutex_t).  Then you call the </w:t>
      </w:r>
      <w:r w:rsidR="008C0FF0">
        <w:t xml:space="preserve">rtos </w:t>
      </w:r>
      <w:r w:rsidR="00327209">
        <w:t xml:space="preserve">initialize function (e.g. </w:t>
      </w:r>
      <w:r w:rsidR="008C0FF0">
        <w:t xml:space="preserve">wiced_rtos_init_mutex).  Then you can access the datastructure using one of the access functions (e.g. wiced_rtos_lock_mutex).  Then you can kill your data structure with the appropriate de-init function (e.g. wiced_rtos_deinit_mutex).  All of these function need to have access to the datastructure, so I generally declare these “shared” resources as static globals within the file that they are used. </w:t>
      </w:r>
    </w:p>
    <w:p w14:paraId="25C3CFF7" w14:textId="77777777" w:rsidR="008C0FF0" w:rsidRDefault="008C0FF0" w:rsidP="00A8704B">
      <w:pPr>
        <w:pStyle w:val="Heading3"/>
      </w:pPr>
      <w:r>
        <w:t>Threads</w:t>
      </w:r>
    </w:p>
    <w:p w14:paraId="5CBA793E" w14:textId="25CAFE20" w:rsidR="00D71358" w:rsidRDefault="00D71358" w:rsidP="00D71358">
      <w:r>
        <w:t xml:space="preserve">As we discussed earlier threads are at the heart of an RTOS.  It is easy to create a new thread, all you need to do is call </w:t>
      </w:r>
      <w:r w:rsidR="007E6B13">
        <w:t xml:space="preserve">the function </w:t>
      </w:r>
      <w:r w:rsidR="0028000A">
        <w:t>wiced_rtos_create_thread with the right arguments:</w:t>
      </w:r>
    </w:p>
    <w:p w14:paraId="2B8198AD" w14:textId="359616BA" w:rsidR="0028000A" w:rsidRDefault="0028000A" w:rsidP="0028000A">
      <w:pPr>
        <w:pStyle w:val="ListParagraph"/>
        <w:numPr>
          <w:ilvl w:val="0"/>
          <w:numId w:val="26"/>
        </w:numPr>
      </w:pPr>
      <w:r>
        <w:t>wiced_thread_t – a blank thread datastructure</w:t>
      </w:r>
    </w:p>
    <w:p w14:paraId="59F2B828" w14:textId="71A9C43D" w:rsidR="0028000A" w:rsidRDefault="0028000A" w:rsidP="0028000A">
      <w:pPr>
        <w:pStyle w:val="ListParagraph"/>
        <w:numPr>
          <w:ilvl w:val="0"/>
          <w:numId w:val="26"/>
        </w:numPr>
      </w:pPr>
      <w:r>
        <w:lastRenderedPageBreak/>
        <w:t>uint8_t – priority (if the scheduler knows that two threads are eligble to run, it will run the thread with the higher priority)</w:t>
      </w:r>
    </w:p>
    <w:p w14:paraId="784E5F45" w14:textId="184803F7" w:rsidR="0028000A" w:rsidRDefault="0028000A" w:rsidP="0028000A">
      <w:pPr>
        <w:pStyle w:val="ListParagraph"/>
        <w:numPr>
          <w:ilvl w:val="0"/>
          <w:numId w:val="26"/>
        </w:numPr>
      </w:pPr>
      <w:r>
        <w:t>char *name – a name for the thread</w:t>
      </w:r>
    </w:p>
    <w:p w14:paraId="7ACCA7A3" w14:textId="37E08E00" w:rsidR="0028000A" w:rsidRDefault="0028000A" w:rsidP="0028000A">
      <w:pPr>
        <w:pStyle w:val="ListParagraph"/>
        <w:numPr>
          <w:ilvl w:val="0"/>
          <w:numId w:val="26"/>
        </w:numPr>
      </w:pPr>
      <w:r>
        <w:t>wiced_thread_function – a function pointer to the function that is the thread</w:t>
      </w:r>
    </w:p>
    <w:p w14:paraId="7AFF86BA" w14:textId="0967F4A4" w:rsidR="0028000A" w:rsidRDefault="0028000A" w:rsidP="0028000A">
      <w:pPr>
        <w:pStyle w:val="ListParagraph"/>
        <w:numPr>
          <w:ilvl w:val="0"/>
          <w:numId w:val="26"/>
        </w:numPr>
      </w:pPr>
      <w:r>
        <w:t>uint32_t stack size – how many bytes should be in the threads stack (you should be careful here as running out of stack can cause erratic, difficult to debug behavior)</w:t>
      </w:r>
    </w:p>
    <w:p w14:paraId="5DEDDDEF" w14:textId="31AC5207" w:rsidR="0028000A" w:rsidRDefault="0028000A" w:rsidP="0028000A">
      <w:pPr>
        <w:pStyle w:val="ListParagraph"/>
        <w:numPr>
          <w:ilvl w:val="0"/>
          <w:numId w:val="26"/>
        </w:numPr>
      </w:pPr>
      <w:r>
        <w:t>void *arg – a generic argument which will be passed to the thread</w:t>
      </w:r>
    </w:p>
    <w:p w14:paraId="77C9B848" w14:textId="1D1159CE" w:rsidR="00020D29" w:rsidRDefault="00020D29" w:rsidP="00B527A0">
      <w:r>
        <w:t>To make a thread function you need to declare a function that matches the wiced_thread_function_t</w:t>
      </w:r>
    </w:p>
    <w:p w14:paraId="58AE212C" w14:textId="4A110EEA" w:rsidR="00B527A0" w:rsidRDefault="00B527A0" w:rsidP="00B527A0">
      <w:r>
        <w:t>The body of a thread looks just like the infinite loop of “main”</w:t>
      </w:r>
      <w:r w:rsidR="005716DE">
        <w:t>.  For e</w:t>
      </w:r>
      <w:r>
        <w:t>xample</w:t>
      </w:r>
      <w:r w:rsidR="005716DE">
        <w:t>:</w:t>
      </w:r>
    </w:p>
    <w:p w14:paraId="305CC721" w14:textId="6FB12666" w:rsidR="00B527A0" w:rsidRDefault="00020D29" w:rsidP="005716DE">
      <w:pPr>
        <w:pStyle w:val="CCode"/>
      </w:pPr>
      <w:r>
        <w:t>void mySpecialThread(</w:t>
      </w:r>
      <w:r w:rsidR="005716DE">
        <w:t>wiced_thread_arg_t arg</w:t>
      </w:r>
      <w:r>
        <w:t>)</w:t>
      </w:r>
    </w:p>
    <w:p w14:paraId="74EA9AA4" w14:textId="115DE6E8" w:rsidR="00020D29" w:rsidRDefault="00020D29" w:rsidP="005716DE">
      <w:pPr>
        <w:pStyle w:val="CCode"/>
      </w:pPr>
      <w:r>
        <w:t>{</w:t>
      </w:r>
    </w:p>
    <w:p w14:paraId="184EA17E" w14:textId="436477E7" w:rsidR="00020D29" w:rsidRDefault="00020D29" w:rsidP="005716DE">
      <w:pPr>
        <w:pStyle w:val="CCode"/>
      </w:pPr>
      <w:r>
        <w:tab/>
        <w:t xml:space="preserve">const int delay=100; // </w:t>
      </w:r>
    </w:p>
    <w:p w14:paraId="4D43F6EB" w14:textId="64FCB796" w:rsidR="00020D29" w:rsidRDefault="00020D29" w:rsidP="005716DE">
      <w:pPr>
        <w:pStyle w:val="CCode"/>
      </w:pPr>
      <w:r>
        <w:tab/>
        <w:t>while(1) {</w:t>
      </w:r>
    </w:p>
    <w:p w14:paraId="20B378FA" w14:textId="24424172" w:rsidR="00020D29" w:rsidRDefault="00020D29" w:rsidP="005716DE">
      <w:pPr>
        <w:pStyle w:val="CCode"/>
      </w:pPr>
      <w:r>
        <w:tab/>
      </w:r>
      <w:r>
        <w:tab/>
        <w:t>processData();</w:t>
      </w:r>
    </w:p>
    <w:p w14:paraId="2034CA51" w14:textId="1CD578D9" w:rsidR="00020D29" w:rsidRDefault="00020D29" w:rsidP="005716DE">
      <w:pPr>
        <w:pStyle w:val="CCode"/>
      </w:pPr>
      <w:r>
        <w:tab/>
      </w:r>
      <w:r>
        <w:tab/>
        <w:t>wiced_rtos_delay(delay);</w:t>
      </w:r>
    </w:p>
    <w:p w14:paraId="0058AD4B" w14:textId="4E1BEF2D" w:rsidR="00020D29" w:rsidRDefault="00020D29" w:rsidP="005716DE">
      <w:pPr>
        <w:pStyle w:val="CCode"/>
      </w:pPr>
      <w:r>
        <w:tab/>
        <w:t>}</w:t>
      </w:r>
    </w:p>
    <w:p w14:paraId="72571217" w14:textId="5A701125" w:rsidR="00020D29" w:rsidRDefault="00020D29" w:rsidP="005716DE">
      <w:pPr>
        <w:pStyle w:val="CCode"/>
      </w:pPr>
      <w:r>
        <w:t>}</w:t>
      </w:r>
    </w:p>
    <w:p w14:paraId="0B7609B1" w14:textId="35BFA9C7" w:rsidR="005716DE" w:rsidRDefault="005716DE" w:rsidP="00B527A0">
      <w:r>
        <w:t>The functions available to manipulate thread are in the “Component</w:t>
      </w:r>
      <w:r>
        <w:sym w:font="Wingdings" w:char="F0E0"/>
      </w:r>
      <w:r>
        <w:t>RTOS</w:t>
      </w:r>
      <w:r>
        <w:sym w:font="Wingdings" w:char="F0E0"/>
      </w:r>
      <w:r>
        <w:t>Threads” section of the API guide.</w:t>
      </w:r>
    </w:p>
    <w:p w14:paraId="078B3778" w14:textId="3934FD64" w:rsidR="007E6B13" w:rsidRPr="00D71358" w:rsidRDefault="007E6B13" w:rsidP="00D71358">
      <w:r w:rsidRPr="007E6B13">
        <w:drawing>
          <wp:inline distT="0" distB="0" distL="0" distR="0" wp14:anchorId="40E9C1CA" wp14:editId="15F11FCC">
            <wp:extent cx="5943600" cy="2436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36495"/>
                    </a:xfrm>
                    <a:prstGeom prst="rect">
                      <a:avLst/>
                    </a:prstGeom>
                  </pic:spPr>
                </pic:pic>
              </a:graphicData>
            </a:graphic>
          </wp:inline>
        </w:drawing>
      </w:r>
    </w:p>
    <w:p w14:paraId="26A0B68F" w14:textId="640DFC7D" w:rsidR="00327209" w:rsidRDefault="0090117A" w:rsidP="00A8704B">
      <w:pPr>
        <w:pStyle w:val="Heading3"/>
      </w:pPr>
      <w:r>
        <w:t>Mutex</w:t>
      </w:r>
    </w:p>
    <w:p w14:paraId="6103B697" w14:textId="0EA68833" w:rsidR="00327209" w:rsidRDefault="00327209" w:rsidP="00327209">
      <w:r>
        <w:t>Mutex is an abbreviation for “Mutual Exclusion”.  A Mutex is a lock on a specific resource, if you request a Mutex on a resource that is already locked by another thread, then your thread will go to sleep until the lock is</w:t>
      </w:r>
      <w:r w:rsidR="008C0FF0">
        <w:t xml:space="preserve"> released.  In the exercises for this chapter you will create a mutex for the WPRINT_APP_INFO function.  This function takes a variable amount of time to stream the bytes out through the UART.  If </w:t>
      </w:r>
      <w:r w:rsidR="008C0FF0">
        <w:lastRenderedPageBreak/>
        <w:t>more than one thread uses this function to write to the UART at the same time, bad things will happen.  You can protect yourself by using a Mutex.</w:t>
      </w:r>
    </w:p>
    <w:p w14:paraId="74D1DF0B" w14:textId="19809A85" w:rsidR="008C0FF0" w:rsidRPr="00327209" w:rsidRDefault="008C0FF0" w:rsidP="00327209">
      <w:r w:rsidRPr="008C0FF0">
        <w:drawing>
          <wp:inline distT="0" distB="0" distL="0" distR="0" wp14:anchorId="75B49A28" wp14:editId="68C590AE">
            <wp:extent cx="5943600" cy="3943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43985"/>
                    </a:xfrm>
                    <a:prstGeom prst="rect">
                      <a:avLst/>
                    </a:prstGeom>
                  </pic:spPr>
                </pic:pic>
              </a:graphicData>
            </a:graphic>
          </wp:inline>
        </w:drawing>
      </w:r>
    </w:p>
    <w:p w14:paraId="0D905A79" w14:textId="77777777" w:rsidR="0090117A" w:rsidRDefault="0090117A" w:rsidP="00A8704B">
      <w:pPr>
        <w:pStyle w:val="Heading3"/>
      </w:pPr>
      <w:r>
        <w:t>Semaphore</w:t>
      </w:r>
    </w:p>
    <w:p w14:paraId="7E8862F0" w14:textId="6235741C" w:rsidR="00327209" w:rsidRDefault="005716DE" w:rsidP="005716DE">
      <w:r>
        <w:t xml:space="preserve">A </w:t>
      </w:r>
      <w:hyperlink r:id="rId14"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“sendToCloud” thread and a “collectDataThread”.  The sendToCloud thread will “get” the semaphore which will suspend the thread UNTIL the collectDataThread can “set” the semaphore when it has new data available that needs to be sent to the cloud.</w:t>
      </w:r>
    </w:p>
    <w:p w14:paraId="765D22D4" w14:textId="1AC657C5" w:rsidR="008E0A16" w:rsidRDefault="008E0A16" w:rsidP="005716DE">
      <w:r>
        <w:t>The semaphore functions are available in the documentation under components</w:t>
      </w:r>
      <w:r>
        <w:sym w:font="Wingdings" w:char="F0E0"/>
      </w:r>
      <w:r>
        <w:t>RTOS</w:t>
      </w:r>
      <w:r>
        <w:sym w:font="Wingdings" w:char="F0E0"/>
      </w:r>
      <w:r>
        <w:t>Semaphores</w:t>
      </w:r>
    </w:p>
    <w:p w14:paraId="37B444D7" w14:textId="2801DEA8" w:rsidR="008E0A16" w:rsidRDefault="008E0A16" w:rsidP="005716DE">
      <w:r w:rsidRPr="008E0A16">
        <w:lastRenderedPageBreak/>
        <w:drawing>
          <wp:inline distT="0" distB="0" distL="0" distR="0" wp14:anchorId="6AC79B1C" wp14:editId="62A53131">
            <wp:extent cx="5943600" cy="2659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59380"/>
                    </a:xfrm>
                    <a:prstGeom prst="rect">
                      <a:avLst/>
                    </a:prstGeom>
                  </pic:spPr>
                </pic:pic>
              </a:graphicData>
            </a:graphic>
          </wp:inline>
        </w:drawing>
      </w:r>
    </w:p>
    <w:p w14:paraId="75EB8B40" w14:textId="77777777" w:rsidR="0090117A" w:rsidRDefault="0090117A" w:rsidP="00A8704B">
      <w:pPr>
        <w:pStyle w:val="Heading3"/>
      </w:pPr>
      <w:r>
        <w:t>Queue</w:t>
      </w:r>
    </w:p>
    <w:p w14:paraId="51488CF8" w14:textId="5AEC03CF" w:rsidR="00327209" w:rsidRDefault="00675BB1" w:rsidP="00675BB1">
      <w:r>
        <w:t>A queue is a thread safe mechanism to send data to another thread.  The queue is FIFO that is you read from the front and you write to the back.  If you try to read a queue that is empty your thread will suspend until something is written into it.  The payload in a queue and the size of the queue is user configurable at queue creation time.</w:t>
      </w:r>
    </w:p>
    <w:p w14:paraId="43C358B4" w14:textId="4990CB11" w:rsidR="00675BB1" w:rsidRDefault="00675BB1" w:rsidP="00675BB1">
      <w:r>
        <w:t xml:space="preserve">The </w:t>
      </w:r>
      <w:r>
        <w:t>queue</w:t>
      </w:r>
      <w:r>
        <w:t xml:space="preserve"> functions are available in the documentation under components</w:t>
      </w:r>
      <w:r>
        <w:sym w:font="Wingdings" w:char="F0E0"/>
      </w:r>
      <w:r>
        <w:t>RTOS</w:t>
      </w:r>
      <w:r>
        <w:sym w:font="Wingdings" w:char="F0E0"/>
      </w:r>
      <w:r>
        <w:t>Queues</w:t>
      </w:r>
    </w:p>
    <w:p w14:paraId="2B5AF165" w14:textId="0050E22A" w:rsidR="00675BB1" w:rsidRDefault="00675BB1" w:rsidP="00675BB1">
      <w:r w:rsidRPr="00675BB1">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7640"/>
                    </a:xfrm>
                    <a:prstGeom prst="rect">
                      <a:avLst/>
                    </a:prstGeom>
                  </pic:spPr>
                </pic:pic>
              </a:graphicData>
            </a:graphic>
          </wp:inline>
        </w:drawing>
      </w:r>
    </w:p>
    <w:p w14:paraId="684A1866" w14:textId="77777777" w:rsidR="0090117A" w:rsidRDefault="0090117A" w:rsidP="00A8704B">
      <w:pPr>
        <w:pStyle w:val="Heading3"/>
      </w:pPr>
      <w:r>
        <w:t>Timer</w:t>
      </w:r>
    </w:p>
    <w:p w14:paraId="6754E2A1" w14:textId="40E6EBED" w:rsidR="00327209" w:rsidRDefault="00675BB1" w:rsidP="00675BB1">
      <w:r>
        <w:t>A timer allows you to schedule a function to run at a specified interval e.g. send your data to the cloud every 10 seconds.  When you setup the timer you specific the function you want run and how often you want it run.</w:t>
      </w:r>
      <w:bookmarkStart w:id="0" w:name="_GoBack"/>
      <w:bookmarkEnd w:id="0"/>
    </w:p>
    <w:p w14:paraId="6ECC0D96" w14:textId="10EE4C92" w:rsidR="00675BB1" w:rsidRDefault="00675BB1" w:rsidP="00675BB1">
      <w:r w:rsidRPr="00675BB1">
        <w:lastRenderedPageBreak/>
        <w:drawing>
          <wp:inline distT="0" distB="0" distL="0" distR="0" wp14:anchorId="20FC3B28" wp14:editId="65747CDC">
            <wp:extent cx="5943600" cy="2245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45995"/>
                    </a:xfrm>
                    <a:prstGeom prst="rect">
                      <a:avLst/>
                    </a:prstGeom>
                  </pic:spPr>
                </pic:pic>
              </a:graphicData>
            </a:graphic>
          </wp:inline>
        </w:drawing>
      </w:r>
    </w:p>
    <w:p w14:paraId="7D96EE86" w14:textId="77777777" w:rsidR="0090117A" w:rsidRDefault="0090117A" w:rsidP="00177F74">
      <w:pPr>
        <w:pStyle w:val="Heading2"/>
      </w:pPr>
      <w:r>
        <w:t>Exercise(s)</w:t>
      </w:r>
    </w:p>
    <w:p w14:paraId="224972FB" w14:textId="09989CE6" w:rsidR="0090117A" w:rsidRDefault="0090117A" w:rsidP="00CC7B01">
      <w:pPr>
        <w:pStyle w:val="Heading3"/>
      </w:pPr>
      <w:r>
        <w:t>(thread) Create a blinking led thread</w:t>
      </w:r>
      <w:r w:rsidR="00DA53AD">
        <w:t xml:space="preserve"> to blink every 500ms</w:t>
      </w:r>
    </w:p>
    <w:p w14:paraId="76CCDB06" w14:textId="1238D32C" w:rsidR="0090117A" w:rsidRDefault="0090117A" w:rsidP="00CC7B01">
      <w:pPr>
        <w:pStyle w:val="Heading3"/>
      </w:pPr>
      <w:r>
        <w:t xml:space="preserve">(semaphore) </w:t>
      </w:r>
      <w:r w:rsidR="00DA53AD">
        <w:t>Create a program where the main thread looks for a b</w:t>
      </w:r>
      <w:r>
        <w:t xml:space="preserve">utton press </w:t>
      </w:r>
      <w:r w:rsidR="00DA53AD">
        <w:t>the uses a semaphore to l</w:t>
      </w:r>
      <w:r>
        <w:t>ock</w:t>
      </w:r>
      <w:r w:rsidR="00DA53AD">
        <w:t>/unlock</w:t>
      </w:r>
      <w:r>
        <w:t xml:space="preserve"> </w:t>
      </w:r>
      <w:r w:rsidR="00DA53AD">
        <w:t xml:space="preserve">a toggle </w:t>
      </w:r>
      <w:r>
        <w:t>led thread</w:t>
      </w:r>
    </w:p>
    <w:p w14:paraId="2BFB7F33" w14:textId="7F64F67D" w:rsidR="0090117A" w:rsidRDefault="0090117A" w:rsidP="00CC7B01">
      <w:pPr>
        <w:pStyle w:val="Heading3"/>
      </w:pPr>
      <w:r>
        <w:t xml:space="preserve">(mutex) </w:t>
      </w:r>
      <w:r w:rsidR="00DA53AD">
        <w:t xml:space="preserve">The WPRINT_APP_INFO will go haywire if two thread write to it at the same time.  Create a new function that uses a mutex to </w:t>
      </w:r>
      <w:r>
        <w:t>lock printing</w:t>
      </w:r>
    </w:p>
    <w:p w14:paraId="6A4B917B" w14:textId="5D112E2A" w:rsidR="0090117A" w:rsidRDefault="0090117A" w:rsidP="00CC7B01">
      <w:pPr>
        <w:pStyle w:val="Heading3"/>
      </w:pPr>
      <w:r>
        <w:t xml:space="preserve">(queues) </w:t>
      </w:r>
      <w:r w:rsidR="00DA53AD">
        <w:t xml:space="preserve">Use a queue to </w:t>
      </w:r>
      <w:r>
        <w:t xml:space="preserve">send a message to </w:t>
      </w:r>
      <w:r w:rsidR="00DA53AD">
        <w:t xml:space="preserve">indicate the number </w:t>
      </w:r>
      <w:r>
        <w:t>of times to blink</w:t>
      </w:r>
      <w:r w:rsidR="00DA53AD">
        <w:t xml:space="preserve"> and LED</w:t>
      </w:r>
    </w:p>
    <w:p w14:paraId="7019003C" w14:textId="5F9695FB" w:rsidR="0090117A" w:rsidRDefault="0090117A" w:rsidP="00CC7B01">
      <w:pPr>
        <w:pStyle w:val="Heading3"/>
      </w:pPr>
      <w:r>
        <w:t xml:space="preserve">(timers) </w:t>
      </w:r>
      <w:r w:rsidR="00DA53AD">
        <w:t>M</w:t>
      </w:r>
      <w:r>
        <w:t>ake a blinking led based on timer</w:t>
      </w:r>
    </w:p>
    <w:p w14:paraId="0A2AF4DD" w14:textId="2A012942" w:rsidR="0090117A" w:rsidRDefault="0090117A" w:rsidP="00CC7B01">
      <w:pPr>
        <w:pStyle w:val="Heading3"/>
      </w:pPr>
    </w:p>
    <w:sectPr w:rsidR="009011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2">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25"/>
  </w:num>
  <w:num w:numId="2">
    <w:abstractNumId w:val="11"/>
  </w:num>
  <w:num w:numId="3">
    <w:abstractNumId w:val="6"/>
  </w:num>
  <w:num w:numId="4">
    <w:abstractNumId w:val="1"/>
  </w:num>
  <w:num w:numId="5">
    <w:abstractNumId w:val="22"/>
  </w:num>
  <w:num w:numId="6">
    <w:abstractNumId w:val="7"/>
  </w:num>
  <w:num w:numId="7">
    <w:abstractNumId w:val="20"/>
  </w:num>
  <w:num w:numId="8">
    <w:abstractNumId w:val="2"/>
  </w:num>
  <w:num w:numId="9">
    <w:abstractNumId w:val="15"/>
  </w:num>
  <w:num w:numId="10">
    <w:abstractNumId w:val="19"/>
  </w:num>
  <w:num w:numId="11">
    <w:abstractNumId w:val="0"/>
  </w:num>
  <w:num w:numId="12">
    <w:abstractNumId w:val="21"/>
  </w:num>
  <w:num w:numId="13">
    <w:abstractNumId w:val="10"/>
  </w:num>
  <w:num w:numId="14">
    <w:abstractNumId w:val="14"/>
  </w:num>
  <w:num w:numId="15">
    <w:abstractNumId w:val="18"/>
  </w:num>
  <w:num w:numId="16">
    <w:abstractNumId w:val="4"/>
  </w:num>
  <w:num w:numId="17">
    <w:abstractNumId w:val="12"/>
  </w:num>
  <w:num w:numId="18">
    <w:abstractNumId w:val="5"/>
  </w:num>
  <w:num w:numId="19">
    <w:abstractNumId w:val="3"/>
  </w:num>
  <w:num w:numId="20">
    <w:abstractNumId w:val="13"/>
  </w:num>
  <w:num w:numId="21">
    <w:abstractNumId w:val="24"/>
  </w:num>
  <w:num w:numId="22">
    <w:abstractNumId w:val="8"/>
  </w:num>
  <w:num w:numId="23">
    <w:abstractNumId w:val="17"/>
  </w:num>
  <w:num w:numId="24">
    <w:abstractNumId w:val="16"/>
  </w:num>
  <w:num w:numId="25">
    <w:abstractNumId w:val="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ttachedTemplate r:id="rId1"/>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20D29"/>
    <w:rsid w:val="000A10C2"/>
    <w:rsid w:val="000A4ACD"/>
    <w:rsid w:val="00177F74"/>
    <w:rsid w:val="00227150"/>
    <w:rsid w:val="00266D14"/>
    <w:rsid w:val="0028000A"/>
    <w:rsid w:val="0029288C"/>
    <w:rsid w:val="002A0254"/>
    <w:rsid w:val="002B64B2"/>
    <w:rsid w:val="002C5818"/>
    <w:rsid w:val="00301BFC"/>
    <w:rsid w:val="00327209"/>
    <w:rsid w:val="003445E6"/>
    <w:rsid w:val="003817F7"/>
    <w:rsid w:val="003853D7"/>
    <w:rsid w:val="00397ACA"/>
    <w:rsid w:val="003E3652"/>
    <w:rsid w:val="003E39EE"/>
    <w:rsid w:val="004119D6"/>
    <w:rsid w:val="004320E0"/>
    <w:rsid w:val="00480219"/>
    <w:rsid w:val="004D3236"/>
    <w:rsid w:val="004D51FE"/>
    <w:rsid w:val="00542D5D"/>
    <w:rsid w:val="005716DE"/>
    <w:rsid w:val="00583ABA"/>
    <w:rsid w:val="00593945"/>
    <w:rsid w:val="005D48B6"/>
    <w:rsid w:val="005F3959"/>
    <w:rsid w:val="005F67C7"/>
    <w:rsid w:val="00625C0B"/>
    <w:rsid w:val="00640EA5"/>
    <w:rsid w:val="00653120"/>
    <w:rsid w:val="0065757C"/>
    <w:rsid w:val="00666361"/>
    <w:rsid w:val="00675BB1"/>
    <w:rsid w:val="00686EF4"/>
    <w:rsid w:val="006B442B"/>
    <w:rsid w:val="006C4A51"/>
    <w:rsid w:val="00757332"/>
    <w:rsid w:val="00774C33"/>
    <w:rsid w:val="007B104F"/>
    <w:rsid w:val="007E0232"/>
    <w:rsid w:val="007E6B13"/>
    <w:rsid w:val="00804EE3"/>
    <w:rsid w:val="008509BA"/>
    <w:rsid w:val="008544E1"/>
    <w:rsid w:val="00871379"/>
    <w:rsid w:val="008913C2"/>
    <w:rsid w:val="008A56F3"/>
    <w:rsid w:val="008C0FF0"/>
    <w:rsid w:val="008E0A16"/>
    <w:rsid w:val="0090117A"/>
    <w:rsid w:val="00914CE3"/>
    <w:rsid w:val="00926F83"/>
    <w:rsid w:val="009600E6"/>
    <w:rsid w:val="00960E6F"/>
    <w:rsid w:val="0098674F"/>
    <w:rsid w:val="009E7EAB"/>
    <w:rsid w:val="00A431B1"/>
    <w:rsid w:val="00A74A92"/>
    <w:rsid w:val="00A8704B"/>
    <w:rsid w:val="00AD162F"/>
    <w:rsid w:val="00AE46CA"/>
    <w:rsid w:val="00AE66A3"/>
    <w:rsid w:val="00B527A0"/>
    <w:rsid w:val="00B73DF5"/>
    <w:rsid w:val="00B85D2F"/>
    <w:rsid w:val="00C61F72"/>
    <w:rsid w:val="00CB3ED0"/>
    <w:rsid w:val="00CC7B01"/>
    <w:rsid w:val="00D71358"/>
    <w:rsid w:val="00DA53AD"/>
    <w:rsid w:val="00DC7DEF"/>
    <w:rsid w:val="00DE180B"/>
    <w:rsid w:val="00E043FD"/>
    <w:rsid w:val="00E106AA"/>
    <w:rsid w:val="00E1216F"/>
    <w:rsid w:val="00E63761"/>
    <w:rsid w:val="00EA3E7C"/>
    <w:rsid w:val="00EB1C66"/>
    <w:rsid w:val="00EB629E"/>
    <w:rsid w:val="00ED0FED"/>
    <w:rsid w:val="00ED5415"/>
    <w:rsid w:val="00F25363"/>
    <w:rsid w:val="00F57744"/>
    <w:rsid w:val="00F672F4"/>
    <w:rsid w:val="00F73D45"/>
    <w:rsid w:val="00F94CE2"/>
    <w:rsid w:val="00F979D4"/>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64B2"/>
    <w:pPr>
      <w:spacing w:after="200" w:line="276" w:lineRule="auto"/>
    </w:pPr>
    <w:rPr>
      <w:rFonts w:ascii="Calibri" w:eastAsia="Calibri" w:hAnsi="Calibri" w:cs="Times New Roman"/>
    </w:rPr>
  </w:style>
  <w:style w:type="paragraph" w:styleId="Heading1">
    <w:name w:val="heading 1"/>
    <w:basedOn w:val="Normal"/>
    <w:next w:val="Normal"/>
    <w:link w:val="Heading1Char"/>
    <w:autoRedefine/>
    <w:uiPriority w:val="9"/>
    <w:qFormat/>
    <w:rsid w:val="002B64B2"/>
    <w:pPr>
      <w:keepNext/>
      <w:keepLines/>
      <w:spacing w:before="480" w:after="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2B64B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B64B2"/>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pPr>
      <w:spacing w:line="240" w:lineRule="auto"/>
    </w:pPr>
    <w:rPr>
      <w:b/>
      <w:bCs/>
      <w:color w:val="4F81BD"/>
      <w:sz w:val="18"/>
      <w:szCs w:val="18"/>
    </w:rPr>
  </w:style>
  <w:style w:type="paragraph" w:customStyle="1" w:styleId="CCode">
    <w:name w:val="C_Code"/>
    <w:basedOn w:val="Normal"/>
    <w:link w:val="CCodeChar"/>
    <w:qFormat/>
    <w:rsid w:val="002B64B2"/>
    <w:pPr>
      <w:spacing w:after="120" w:line="240" w:lineRule="auto"/>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en.wikipedia.org/wiki/Semaphore_(programming)"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rtos.com/PDFs/What_Is_An_RTOS_and_Why_Use_One_Embedded.com_.pdf" TargetMode="External"/><Relationship Id="rId7" Type="http://schemas.openxmlformats.org/officeDocument/2006/relationships/hyperlink" Target="http://rtos.com/products/threadx/" TargetMode="External"/><Relationship Id="rId8" Type="http://schemas.openxmlformats.org/officeDocument/2006/relationships/hyperlink" Target="http://rtos.com/" TargetMode="External"/><Relationship Id="rId9" Type="http://schemas.openxmlformats.org/officeDocument/2006/relationships/hyperlink" Target="http://www.freertos.org/RTOS.html" TargetMode="External"/><Relationship Id="rId10" Type="http://schemas.openxmlformats.org/officeDocument/2006/relationships/hyperlink" Target="http://www.freertos.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arh/Library/Group%20Containers/UBF8T346G9.Office/User%20Content.localized/Templates.localized/psoc211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C65A5E-AB3F-DD44-B1F2-84CDADEC5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psoc211template.dotx</Template>
  <TotalTime>208</TotalTime>
  <Pages>6</Pages>
  <Words>1187</Words>
  <Characters>6767</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Alan Hawse</cp:lastModifiedBy>
  <cp:revision>15</cp:revision>
  <dcterms:created xsi:type="dcterms:W3CDTF">2016-10-10T22:52:00Z</dcterms:created>
  <dcterms:modified xsi:type="dcterms:W3CDTF">2016-10-13T11:34:00Z</dcterms:modified>
</cp:coreProperties>
</file>