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ECF0377" w14:textId="66CB2F19" w:rsidR="0722FFD3" w:rsidRDefault="007E0232" w:rsidP="00DE180B">
      <w:pPr>
        <w:pStyle w:val="Heading1"/>
      </w:pPr>
      <w:r>
        <w:t xml:space="preserve">Chapter 1: </w:t>
      </w:r>
      <w:r w:rsidR="57A6D48C">
        <w:t xml:space="preserve">Tour of WICED </w:t>
      </w:r>
      <w:r w:rsidR="00ED0FED">
        <w:t>WiFi</w:t>
      </w:r>
    </w:p>
    <w:p w14:paraId="4C506D38" w14:textId="0AC3EC24" w:rsidR="00C61F72" w:rsidRDefault="00C61F72" w:rsidP="00C61F72">
      <w:pPr>
        <w:pStyle w:val="Heading2"/>
      </w:pPr>
      <w:r>
        <w:t>Objective</w:t>
      </w:r>
    </w:p>
    <w:p w14:paraId="2C425DEF" w14:textId="719F0778" w:rsidR="00E63761" w:rsidRPr="00E63761" w:rsidRDefault="00E63761" w:rsidP="00E63761">
      <w:r>
        <w:t xml:space="preserve">After </w:t>
      </w:r>
      <w:r w:rsidR="007B104F">
        <w:t xml:space="preserve">completing </w:t>
      </w:r>
      <w:r>
        <w:t>chapter 1 you shou</w:t>
      </w:r>
      <w:r w:rsidR="00905DCD">
        <w:t xml:space="preserve">ld understand a top level view of </w:t>
      </w:r>
      <w:r>
        <w:t>all of the components of the WICED ecosystem including the chips, modules, software, documentation, support infrastructure and development kits.  You should have WICED install</w:t>
      </w:r>
      <w:r w:rsidR="00EB1C66">
        <w:t>ed and working on your computer.  In addition</w:t>
      </w:r>
      <w:r w:rsidR="002D3DA1">
        <w:t>,</w:t>
      </w:r>
      <w:r>
        <w:t xml:space="preserve"> you will ha</w:t>
      </w:r>
      <w:r w:rsidR="00EB1C66">
        <w:t xml:space="preserve">ve completed your first project, </w:t>
      </w:r>
      <w:r>
        <w:t>successfully programmed and verified its functionality.</w:t>
      </w:r>
    </w:p>
    <w:p w14:paraId="00201B1E" w14:textId="4681962C" w:rsidR="00EB629E" w:rsidRDefault="00EB629E" w:rsidP="00C61F72">
      <w:pPr>
        <w:pStyle w:val="Heading2"/>
      </w:pPr>
      <w:r>
        <w:t>Time</w:t>
      </w:r>
      <w:r w:rsidR="003F11EF">
        <w:t>: 2</w:t>
      </w:r>
      <w:bookmarkStart w:id="0" w:name="_GoBack"/>
      <w:bookmarkEnd w:id="0"/>
      <w:r w:rsidR="00E63761">
        <w:t xml:space="preserve"> Hours</w:t>
      </w:r>
    </w:p>
    <w:p w14:paraId="11CB4973" w14:textId="098F9C64" w:rsidR="00C61F72" w:rsidRDefault="00C61F72" w:rsidP="00C61F72">
      <w:pPr>
        <w:pStyle w:val="Heading2"/>
      </w:pPr>
      <w:r>
        <w:t>Fundamentals</w:t>
      </w:r>
    </w:p>
    <w:p w14:paraId="1EC55121" w14:textId="0E22F3FA" w:rsidR="007E0232" w:rsidRDefault="007E0232" w:rsidP="007E0232">
      <w:pPr>
        <w:pStyle w:val="Heading3"/>
      </w:pPr>
      <w:r>
        <w:t xml:space="preserve">Tour of </w:t>
      </w:r>
      <w:r w:rsidR="00ED0FED">
        <w:t>WiFi SDK</w:t>
      </w:r>
    </w:p>
    <w:p w14:paraId="6E7106F5" w14:textId="7AFF0786" w:rsidR="00397ACA" w:rsidRDefault="00397ACA" w:rsidP="002D3DA1">
      <w:pPr>
        <w:pStyle w:val="Heading4"/>
      </w:pPr>
      <w:r>
        <w:t>Eclipse</w:t>
      </w:r>
    </w:p>
    <w:p w14:paraId="44D818BA" w14:textId="0124C750" w:rsidR="007E0232" w:rsidRDefault="007E0232" w:rsidP="002D3DA1">
      <w:pPr>
        <w:pStyle w:val="Heading4"/>
      </w:pPr>
      <w:r>
        <w:t>Directories</w:t>
      </w:r>
    </w:p>
    <w:p w14:paraId="31396D70" w14:textId="77777777" w:rsidR="007E0232" w:rsidRDefault="007E0232" w:rsidP="0029288C">
      <w:r>
        <w:t>App</w:t>
      </w:r>
    </w:p>
    <w:p w14:paraId="032841AD" w14:textId="77777777" w:rsidR="007E0232" w:rsidRDefault="007E0232" w:rsidP="0029288C">
      <w:r>
        <w:t>Doc</w:t>
      </w:r>
    </w:p>
    <w:p w14:paraId="3A6C311C" w14:textId="77777777" w:rsidR="007E0232" w:rsidRDefault="007E0232" w:rsidP="0029288C">
      <w:r>
        <w:t>Platform</w:t>
      </w:r>
    </w:p>
    <w:p w14:paraId="63A4DFE8" w14:textId="77777777" w:rsidR="007E0232" w:rsidRDefault="007E0232" w:rsidP="0029288C">
      <w:r>
        <w:t>Libraries</w:t>
      </w:r>
    </w:p>
    <w:p w14:paraId="472EA4DE" w14:textId="3849F894" w:rsidR="007E0232" w:rsidRDefault="007B104F" w:rsidP="0029288C">
      <w:r>
        <w:t>Resources</w:t>
      </w:r>
    </w:p>
    <w:p w14:paraId="6377AD77" w14:textId="77777777" w:rsidR="007E0232" w:rsidRDefault="007E0232" w:rsidP="0029288C">
      <w:r>
        <w:t>Tools?</w:t>
      </w:r>
    </w:p>
    <w:p w14:paraId="01469FC0" w14:textId="77777777" w:rsidR="007E0232" w:rsidRDefault="007E0232" w:rsidP="0029288C">
      <w:r>
        <w:t>Include?</w:t>
      </w:r>
    </w:p>
    <w:p w14:paraId="0D6B4359" w14:textId="77777777" w:rsidR="007E0232" w:rsidRDefault="007E0232" w:rsidP="0029288C">
      <w:r>
        <w:t>Build?</w:t>
      </w:r>
    </w:p>
    <w:p w14:paraId="67036275" w14:textId="66C725A5" w:rsidR="007E0232" w:rsidRDefault="007E0232" w:rsidP="007E0232">
      <w:pPr>
        <w:pStyle w:val="Heading3"/>
      </w:pPr>
      <w:r>
        <w:t xml:space="preserve">Tour of </w:t>
      </w:r>
      <w:r w:rsidR="00905DCD">
        <w:t>D</w:t>
      </w:r>
      <w:r>
        <w:t>ocumentation</w:t>
      </w:r>
    </w:p>
    <w:p w14:paraId="07E4FF88" w14:textId="77777777" w:rsidR="007E0232" w:rsidRDefault="007E0232" w:rsidP="0029288C">
      <w:r>
        <w:t>In the SDK</w:t>
      </w:r>
    </w:p>
    <w:p w14:paraId="772BB81B" w14:textId="77777777" w:rsidR="007E0232" w:rsidRDefault="007E0232" w:rsidP="0029288C">
      <w:r>
        <w:t>On the Web</w:t>
      </w:r>
    </w:p>
    <w:p w14:paraId="6CE711B7" w14:textId="00FC0A7B" w:rsidR="002D3DA1" w:rsidRDefault="002D3DA1" w:rsidP="007E0232">
      <w:pPr>
        <w:pStyle w:val="Heading3"/>
      </w:pPr>
      <w:r>
        <w:t>Tour of the Web</w:t>
      </w:r>
      <w:r w:rsidR="00905DCD">
        <w:t>site</w:t>
      </w:r>
    </w:p>
    <w:p w14:paraId="6342CA62" w14:textId="779F8453" w:rsidR="007E0232" w:rsidRDefault="007E0232" w:rsidP="002D3DA1">
      <w:pPr>
        <w:pStyle w:val="Heading4"/>
      </w:pPr>
      <w:r>
        <w:t>Forum</w:t>
      </w:r>
    </w:p>
    <w:p w14:paraId="145B0512" w14:textId="7D82604F" w:rsidR="007E0232" w:rsidRDefault="007E0232" w:rsidP="007E0232">
      <w:pPr>
        <w:pStyle w:val="Heading3"/>
      </w:pPr>
      <w:r>
        <w:t>Tour of WiFi</w:t>
      </w:r>
      <w:r w:rsidR="00ED0FED"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1"/>
        <w:gridCol w:w="1413"/>
        <w:gridCol w:w="1397"/>
        <w:gridCol w:w="1361"/>
        <w:gridCol w:w="1109"/>
        <w:gridCol w:w="1429"/>
        <w:gridCol w:w="1280"/>
      </w:tblGrid>
      <w:tr w:rsidR="0098674F" w14:paraId="7CBD6D70" w14:textId="77777777" w:rsidTr="0098674F">
        <w:tc>
          <w:tcPr>
            <w:tcW w:w="1361" w:type="dxa"/>
          </w:tcPr>
          <w:p w14:paraId="7EAEFD29" w14:textId="41A881AC" w:rsidR="0098674F" w:rsidRPr="0098674F" w:rsidRDefault="0098674F" w:rsidP="0029288C">
            <w:pPr>
              <w:rPr>
                <w:b/>
              </w:rPr>
            </w:pPr>
            <w:r w:rsidRPr="0098674F">
              <w:rPr>
                <w:b/>
              </w:rPr>
              <w:t>IEEE Standard</w:t>
            </w:r>
          </w:p>
        </w:tc>
        <w:tc>
          <w:tcPr>
            <w:tcW w:w="1413" w:type="dxa"/>
          </w:tcPr>
          <w:p w14:paraId="1A32FE71" w14:textId="4FCAE53A" w:rsidR="0098674F" w:rsidRPr="0098674F" w:rsidRDefault="0098674F" w:rsidP="0029288C">
            <w:pPr>
              <w:rPr>
                <w:b/>
              </w:rPr>
            </w:pPr>
            <w:r w:rsidRPr="0098674F">
              <w:rPr>
                <w:b/>
              </w:rPr>
              <w:t>Bandwidth</w:t>
            </w:r>
          </w:p>
        </w:tc>
        <w:tc>
          <w:tcPr>
            <w:tcW w:w="1397" w:type="dxa"/>
          </w:tcPr>
          <w:p w14:paraId="3157E1EF" w14:textId="35C8BADC" w:rsidR="0098674F" w:rsidRPr="0098674F" w:rsidRDefault="0098674F" w:rsidP="0029288C">
            <w:pPr>
              <w:rPr>
                <w:b/>
              </w:rPr>
            </w:pPr>
            <w:r w:rsidRPr="0098674F">
              <w:rPr>
                <w:b/>
              </w:rPr>
              <w:t>Frequency</w:t>
            </w:r>
          </w:p>
        </w:tc>
        <w:tc>
          <w:tcPr>
            <w:tcW w:w="1361" w:type="dxa"/>
          </w:tcPr>
          <w:p w14:paraId="13836019" w14:textId="70B56D20" w:rsidR="0098674F" w:rsidRPr="0098674F" w:rsidRDefault="0098674F" w:rsidP="0029288C">
            <w:pPr>
              <w:rPr>
                <w:b/>
              </w:rPr>
            </w:pPr>
            <w:r w:rsidRPr="0098674F">
              <w:rPr>
                <w:b/>
              </w:rPr>
              <w:t>Channels</w:t>
            </w:r>
          </w:p>
        </w:tc>
        <w:tc>
          <w:tcPr>
            <w:tcW w:w="1109" w:type="dxa"/>
          </w:tcPr>
          <w:p w14:paraId="6B0D489E" w14:textId="5F50FC44" w:rsidR="0098674F" w:rsidRPr="0098674F" w:rsidRDefault="0098674F" w:rsidP="0029288C">
            <w:pPr>
              <w:rPr>
                <w:b/>
              </w:rPr>
            </w:pPr>
            <w:r>
              <w:rPr>
                <w:b/>
              </w:rPr>
              <w:t>Channel Width</w:t>
            </w:r>
          </w:p>
        </w:tc>
        <w:tc>
          <w:tcPr>
            <w:tcW w:w="1429" w:type="dxa"/>
          </w:tcPr>
          <w:p w14:paraId="320A637E" w14:textId="74010FDF" w:rsidR="0098674F" w:rsidRPr="0098674F" w:rsidRDefault="00EB1C66" w:rsidP="0029288C">
            <w:pPr>
              <w:rPr>
                <w:b/>
              </w:rPr>
            </w:pPr>
            <w:r>
              <w:rPr>
                <w:b/>
              </w:rPr>
              <w:t>MIMO</w:t>
            </w:r>
            <w:r w:rsidR="0098674F" w:rsidRPr="0098674F">
              <w:rPr>
                <w:b/>
              </w:rPr>
              <w:t>/SISO</w:t>
            </w:r>
          </w:p>
        </w:tc>
        <w:tc>
          <w:tcPr>
            <w:tcW w:w="1280" w:type="dxa"/>
          </w:tcPr>
          <w:p w14:paraId="5397AC64" w14:textId="78837CA5" w:rsidR="0098674F" w:rsidRPr="0098674F" w:rsidRDefault="0098674F" w:rsidP="0029288C">
            <w:pPr>
              <w:rPr>
                <w:b/>
              </w:rPr>
            </w:pPr>
            <w:r w:rsidRPr="0098674F">
              <w:rPr>
                <w:b/>
              </w:rPr>
              <w:t>Range</w:t>
            </w:r>
          </w:p>
        </w:tc>
      </w:tr>
      <w:tr w:rsidR="0098674F" w14:paraId="4C023629" w14:textId="77777777" w:rsidTr="0098674F">
        <w:tc>
          <w:tcPr>
            <w:tcW w:w="1361" w:type="dxa"/>
          </w:tcPr>
          <w:p w14:paraId="0A1C5E39" w14:textId="5A9CF2FA" w:rsidR="0098674F" w:rsidRDefault="003F11EF" w:rsidP="0029288C">
            <w:hyperlink r:id="rId6" w:history="1">
              <w:r w:rsidR="0098674F" w:rsidRPr="0098674F">
                <w:rPr>
                  <w:rStyle w:val="Hyperlink"/>
                </w:rPr>
                <w:t>802.11a</w:t>
              </w:r>
            </w:hyperlink>
          </w:p>
        </w:tc>
        <w:tc>
          <w:tcPr>
            <w:tcW w:w="1413" w:type="dxa"/>
          </w:tcPr>
          <w:p w14:paraId="7D575FFC" w14:textId="52EA9C35" w:rsidR="0098674F" w:rsidRDefault="0098674F" w:rsidP="0029288C">
            <w:r>
              <w:t>54 Mbits/s</w:t>
            </w:r>
          </w:p>
        </w:tc>
        <w:tc>
          <w:tcPr>
            <w:tcW w:w="1397" w:type="dxa"/>
          </w:tcPr>
          <w:p w14:paraId="1C0A37FE" w14:textId="47AF0E82" w:rsidR="0098674F" w:rsidRDefault="0098674F" w:rsidP="0029288C">
            <w:r>
              <w:t>5 GHz</w:t>
            </w:r>
          </w:p>
        </w:tc>
        <w:tc>
          <w:tcPr>
            <w:tcW w:w="1361" w:type="dxa"/>
          </w:tcPr>
          <w:p w14:paraId="4F12BF0C" w14:textId="77777777" w:rsidR="0098674F" w:rsidRDefault="0098674F" w:rsidP="0029288C"/>
        </w:tc>
        <w:tc>
          <w:tcPr>
            <w:tcW w:w="1109" w:type="dxa"/>
          </w:tcPr>
          <w:p w14:paraId="7B9DB36B" w14:textId="77777777" w:rsidR="0098674F" w:rsidRDefault="0098674F" w:rsidP="0029288C"/>
        </w:tc>
        <w:tc>
          <w:tcPr>
            <w:tcW w:w="1429" w:type="dxa"/>
          </w:tcPr>
          <w:p w14:paraId="1D381CE8" w14:textId="77A7CE2E" w:rsidR="0098674F" w:rsidRDefault="0098674F" w:rsidP="0029288C"/>
        </w:tc>
        <w:tc>
          <w:tcPr>
            <w:tcW w:w="1280" w:type="dxa"/>
          </w:tcPr>
          <w:p w14:paraId="0CB9B931" w14:textId="77777777" w:rsidR="0098674F" w:rsidRDefault="0098674F" w:rsidP="0029288C"/>
        </w:tc>
      </w:tr>
      <w:tr w:rsidR="0098674F" w14:paraId="35340B8F" w14:textId="77777777" w:rsidTr="0098674F">
        <w:tc>
          <w:tcPr>
            <w:tcW w:w="1361" w:type="dxa"/>
          </w:tcPr>
          <w:p w14:paraId="0BE4A6ED" w14:textId="427D2BCC" w:rsidR="0098674F" w:rsidRDefault="003F11EF" w:rsidP="0029288C">
            <w:hyperlink r:id="rId7" w:history="1">
              <w:r w:rsidR="0098674F" w:rsidRPr="0098674F">
                <w:rPr>
                  <w:rStyle w:val="Hyperlink"/>
                </w:rPr>
                <w:t>802.11b</w:t>
              </w:r>
            </w:hyperlink>
          </w:p>
        </w:tc>
        <w:tc>
          <w:tcPr>
            <w:tcW w:w="1413" w:type="dxa"/>
          </w:tcPr>
          <w:p w14:paraId="5DE49861" w14:textId="0D7782C9" w:rsidR="0098674F" w:rsidRDefault="0098674F" w:rsidP="0029288C">
            <w:r>
              <w:t>11 Mbits/s</w:t>
            </w:r>
          </w:p>
        </w:tc>
        <w:tc>
          <w:tcPr>
            <w:tcW w:w="1397" w:type="dxa"/>
          </w:tcPr>
          <w:p w14:paraId="25B6A99E" w14:textId="0A3C0883" w:rsidR="0098674F" w:rsidRDefault="0098674F" w:rsidP="0029288C">
            <w:r>
              <w:t>2.4 GHz</w:t>
            </w:r>
          </w:p>
        </w:tc>
        <w:tc>
          <w:tcPr>
            <w:tcW w:w="1361" w:type="dxa"/>
          </w:tcPr>
          <w:p w14:paraId="6B95C6D9" w14:textId="77777777" w:rsidR="0098674F" w:rsidRDefault="0098674F" w:rsidP="0029288C"/>
        </w:tc>
        <w:tc>
          <w:tcPr>
            <w:tcW w:w="1109" w:type="dxa"/>
          </w:tcPr>
          <w:p w14:paraId="4AC2937B" w14:textId="77777777" w:rsidR="0098674F" w:rsidRDefault="0098674F" w:rsidP="0029288C"/>
        </w:tc>
        <w:tc>
          <w:tcPr>
            <w:tcW w:w="1429" w:type="dxa"/>
          </w:tcPr>
          <w:p w14:paraId="6BFA525D" w14:textId="6BF901AF" w:rsidR="0098674F" w:rsidRDefault="0098674F" w:rsidP="0029288C"/>
        </w:tc>
        <w:tc>
          <w:tcPr>
            <w:tcW w:w="1280" w:type="dxa"/>
          </w:tcPr>
          <w:p w14:paraId="7D36AA66" w14:textId="77777777" w:rsidR="0098674F" w:rsidRDefault="0098674F" w:rsidP="0029288C"/>
        </w:tc>
      </w:tr>
      <w:tr w:rsidR="0098674F" w14:paraId="244E3BDF" w14:textId="77777777" w:rsidTr="0098674F">
        <w:tc>
          <w:tcPr>
            <w:tcW w:w="1361" w:type="dxa"/>
          </w:tcPr>
          <w:p w14:paraId="28AC3435" w14:textId="5805AAB4" w:rsidR="0098674F" w:rsidRDefault="003F11EF" w:rsidP="0029288C">
            <w:hyperlink r:id="rId8" w:history="1">
              <w:r w:rsidR="0098674F" w:rsidRPr="0098674F">
                <w:rPr>
                  <w:rStyle w:val="Hyperlink"/>
                </w:rPr>
                <w:t>802.11g</w:t>
              </w:r>
            </w:hyperlink>
          </w:p>
        </w:tc>
        <w:tc>
          <w:tcPr>
            <w:tcW w:w="1413" w:type="dxa"/>
          </w:tcPr>
          <w:p w14:paraId="715BA520" w14:textId="3CE11137" w:rsidR="0098674F" w:rsidRDefault="0098674F" w:rsidP="0029288C">
            <w:r>
              <w:t>54 Mbits/s</w:t>
            </w:r>
          </w:p>
        </w:tc>
        <w:tc>
          <w:tcPr>
            <w:tcW w:w="1397" w:type="dxa"/>
          </w:tcPr>
          <w:p w14:paraId="63DAAE97" w14:textId="21CC75C8" w:rsidR="0098674F" w:rsidRDefault="0098674F" w:rsidP="0029288C">
            <w:r>
              <w:t>GHz</w:t>
            </w:r>
          </w:p>
        </w:tc>
        <w:tc>
          <w:tcPr>
            <w:tcW w:w="1361" w:type="dxa"/>
          </w:tcPr>
          <w:p w14:paraId="5768BB55" w14:textId="77777777" w:rsidR="0098674F" w:rsidRDefault="0098674F" w:rsidP="0029288C"/>
        </w:tc>
        <w:tc>
          <w:tcPr>
            <w:tcW w:w="1109" w:type="dxa"/>
          </w:tcPr>
          <w:p w14:paraId="1F4F86CE" w14:textId="77777777" w:rsidR="0098674F" w:rsidRDefault="0098674F" w:rsidP="0029288C"/>
        </w:tc>
        <w:tc>
          <w:tcPr>
            <w:tcW w:w="1429" w:type="dxa"/>
          </w:tcPr>
          <w:p w14:paraId="67E79BF8" w14:textId="25A0A7BB" w:rsidR="0098674F" w:rsidRDefault="0098674F" w:rsidP="0029288C"/>
        </w:tc>
        <w:tc>
          <w:tcPr>
            <w:tcW w:w="1280" w:type="dxa"/>
          </w:tcPr>
          <w:p w14:paraId="3B576F1B" w14:textId="77777777" w:rsidR="0098674F" w:rsidRDefault="0098674F" w:rsidP="0029288C"/>
        </w:tc>
      </w:tr>
      <w:tr w:rsidR="0098674F" w14:paraId="7C7818B7" w14:textId="77777777" w:rsidTr="0098674F">
        <w:tc>
          <w:tcPr>
            <w:tcW w:w="1361" w:type="dxa"/>
          </w:tcPr>
          <w:p w14:paraId="685BA46A" w14:textId="1C1C13E7" w:rsidR="0098674F" w:rsidRDefault="003F11EF" w:rsidP="0029288C">
            <w:hyperlink r:id="rId9" w:history="1">
              <w:r w:rsidR="0098674F" w:rsidRPr="0098674F">
                <w:rPr>
                  <w:rStyle w:val="Hyperlink"/>
                </w:rPr>
                <w:t>802.11n</w:t>
              </w:r>
            </w:hyperlink>
          </w:p>
        </w:tc>
        <w:tc>
          <w:tcPr>
            <w:tcW w:w="1413" w:type="dxa"/>
          </w:tcPr>
          <w:p w14:paraId="1EBF5E83" w14:textId="060ADCBA" w:rsidR="0098674F" w:rsidRDefault="0098674F" w:rsidP="0029288C">
            <w:r>
              <w:t>600 Mbits/s</w:t>
            </w:r>
          </w:p>
        </w:tc>
        <w:tc>
          <w:tcPr>
            <w:tcW w:w="1397" w:type="dxa"/>
          </w:tcPr>
          <w:p w14:paraId="2E997F90" w14:textId="40EAAD65" w:rsidR="0098674F" w:rsidRDefault="0098674F" w:rsidP="0029288C">
            <w:r>
              <w:t>2.4GHz / 5 GHz</w:t>
            </w:r>
          </w:p>
        </w:tc>
        <w:tc>
          <w:tcPr>
            <w:tcW w:w="1361" w:type="dxa"/>
          </w:tcPr>
          <w:p w14:paraId="51BF8516" w14:textId="77777777" w:rsidR="0098674F" w:rsidRDefault="0098674F" w:rsidP="0029288C"/>
        </w:tc>
        <w:tc>
          <w:tcPr>
            <w:tcW w:w="1109" w:type="dxa"/>
          </w:tcPr>
          <w:p w14:paraId="37E2C421" w14:textId="77777777" w:rsidR="0098674F" w:rsidRDefault="0098674F" w:rsidP="0029288C"/>
        </w:tc>
        <w:tc>
          <w:tcPr>
            <w:tcW w:w="1429" w:type="dxa"/>
          </w:tcPr>
          <w:p w14:paraId="3B618BA9" w14:textId="48F34675" w:rsidR="0098674F" w:rsidRDefault="0098674F" w:rsidP="0029288C"/>
        </w:tc>
        <w:tc>
          <w:tcPr>
            <w:tcW w:w="1280" w:type="dxa"/>
          </w:tcPr>
          <w:p w14:paraId="2837B71A" w14:textId="77777777" w:rsidR="0098674F" w:rsidRDefault="0098674F" w:rsidP="0029288C"/>
        </w:tc>
      </w:tr>
      <w:tr w:rsidR="0098674F" w14:paraId="34A764A8" w14:textId="77777777" w:rsidTr="0098674F">
        <w:tc>
          <w:tcPr>
            <w:tcW w:w="1361" w:type="dxa"/>
          </w:tcPr>
          <w:p w14:paraId="26590E22" w14:textId="7B32C676" w:rsidR="0098674F" w:rsidRDefault="003F11EF" w:rsidP="0029288C">
            <w:hyperlink r:id="rId10" w:history="1">
              <w:r w:rsidR="0098674F" w:rsidRPr="00EB1C66">
                <w:rPr>
                  <w:rStyle w:val="Hyperlink"/>
                </w:rPr>
                <w:t>802.11ac</w:t>
              </w:r>
            </w:hyperlink>
          </w:p>
        </w:tc>
        <w:tc>
          <w:tcPr>
            <w:tcW w:w="1413" w:type="dxa"/>
          </w:tcPr>
          <w:p w14:paraId="417FE653" w14:textId="77777777" w:rsidR="0098674F" w:rsidRDefault="0098674F" w:rsidP="0029288C"/>
        </w:tc>
        <w:tc>
          <w:tcPr>
            <w:tcW w:w="1397" w:type="dxa"/>
          </w:tcPr>
          <w:p w14:paraId="62B3CBED" w14:textId="77777777" w:rsidR="0098674F" w:rsidRDefault="0098674F" w:rsidP="0029288C"/>
        </w:tc>
        <w:tc>
          <w:tcPr>
            <w:tcW w:w="1361" w:type="dxa"/>
          </w:tcPr>
          <w:p w14:paraId="26A331C5" w14:textId="77777777" w:rsidR="0098674F" w:rsidRDefault="0098674F" w:rsidP="0029288C"/>
        </w:tc>
        <w:tc>
          <w:tcPr>
            <w:tcW w:w="1109" w:type="dxa"/>
          </w:tcPr>
          <w:p w14:paraId="1D8DADCB" w14:textId="77777777" w:rsidR="0098674F" w:rsidRDefault="0098674F" w:rsidP="0029288C"/>
        </w:tc>
        <w:tc>
          <w:tcPr>
            <w:tcW w:w="1429" w:type="dxa"/>
          </w:tcPr>
          <w:p w14:paraId="5DB910E8" w14:textId="118B06B9" w:rsidR="0098674F" w:rsidRDefault="0098674F" w:rsidP="0029288C"/>
        </w:tc>
        <w:tc>
          <w:tcPr>
            <w:tcW w:w="1280" w:type="dxa"/>
          </w:tcPr>
          <w:p w14:paraId="1FCA72EB" w14:textId="77777777" w:rsidR="0098674F" w:rsidRDefault="0098674F" w:rsidP="0029288C"/>
        </w:tc>
      </w:tr>
    </w:tbl>
    <w:p w14:paraId="6E4CC2EA" w14:textId="32FBE744" w:rsidR="007E0232" w:rsidRDefault="007E0232" w:rsidP="007E0232">
      <w:pPr>
        <w:pStyle w:val="Heading3"/>
      </w:pPr>
      <w:r>
        <w:t xml:space="preserve">Tour of </w:t>
      </w:r>
      <w:r w:rsidR="00227150">
        <w:t>C</w:t>
      </w:r>
      <w:r>
        <w:t>hips</w:t>
      </w:r>
    </w:p>
    <w:p w14:paraId="11DE879E" w14:textId="77777777" w:rsidR="007E0232" w:rsidRDefault="007E0232" w:rsidP="0029288C">
      <w:r>
        <w:t>4343W + 43438</w:t>
      </w:r>
    </w:p>
    <w:p w14:paraId="21056E93" w14:textId="77777777" w:rsidR="007E0232" w:rsidRDefault="007E0232" w:rsidP="0029288C">
      <w:r>
        <w:t>4390x (43907, 43903, 4390)</w:t>
      </w:r>
    </w:p>
    <w:p w14:paraId="686FBD64" w14:textId="77777777" w:rsidR="007E0232" w:rsidRDefault="007E0232" w:rsidP="0029288C">
      <w:r>
        <w:t>43362 + 43364</w:t>
      </w:r>
    </w:p>
    <w:p w14:paraId="21C183D1" w14:textId="66CD4740" w:rsidR="007E0232" w:rsidRDefault="007E0232" w:rsidP="007E0232">
      <w:pPr>
        <w:pStyle w:val="Heading3"/>
      </w:pPr>
      <w:r>
        <w:lastRenderedPageBreak/>
        <w:t xml:space="preserve">Tour of </w:t>
      </w:r>
      <w:r w:rsidR="002D3DA1">
        <w:t>M</w:t>
      </w:r>
      <w:r>
        <w:t>odules</w:t>
      </w:r>
    </w:p>
    <w:p w14:paraId="17EA9E47" w14:textId="64888B5E" w:rsidR="007E0232" w:rsidRDefault="007E0232" w:rsidP="007E0232">
      <w:pPr>
        <w:pStyle w:val="Heading3"/>
      </w:pPr>
      <w:r>
        <w:t xml:space="preserve">Tour of </w:t>
      </w:r>
      <w:r w:rsidR="002D3DA1">
        <w:t>D</w:t>
      </w:r>
      <w:r w:rsidR="00397ACA">
        <w:t xml:space="preserve">evelopment </w:t>
      </w:r>
      <w:r w:rsidR="002D3DA1">
        <w:t>K</w:t>
      </w:r>
      <w:r w:rsidR="00397ACA">
        <w:t>its</w:t>
      </w:r>
    </w:p>
    <w:p w14:paraId="1EC6C9DC" w14:textId="1C6D4487" w:rsidR="007E0232" w:rsidRDefault="00871379" w:rsidP="002D3DA1">
      <w:pPr>
        <w:pStyle w:val="Heading4"/>
      </w:pPr>
      <w:r>
        <w:t xml:space="preserve">Broadcomm </w:t>
      </w:r>
      <w:r w:rsidR="007E0232">
        <w:t xml:space="preserve">Eval </w:t>
      </w:r>
      <w:r>
        <w:t>K</w:t>
      </w:r>
      <w:r w:rsidR="007E0232">
        <w:t>its</w:t>
      </w:r>
    </w:p>
    <w:p w14:paraId="4B3ABC03" w14:textId="53248D6A" w:rsidR="007E0232" w:rsidRDefault="003F11EF" w:rsidP="002D3DA1">
      <w:pPr>
        <w:pStyle w:val="Heading4"/>
      </w:pPr>
      <w:hyperlink r:id="rId11" w:history="1">
        <w:r w:rsidR="007E0232" w:rsidRPr="00871379">
          <w:rPr>
            <w:rStyle w:val="Hyperlink"/>
          </w:rPr>
          <w:t>Avnet</w:t>
        </w:r>
        <w:r w:rsidR="00871379" w:rsidRPr="00871379">
          <w:rPr>
            <w:rStyle w:val="Hyperlink"/>
          </w:rPr>
          <w:t xml:space="preserve"> Cloud Connected Kits</w:t>
        </w:r>
      </w:hyperlink>
    </w:p>
    <w:p w14:paraId="3C51FBA4" w14:textId="71F7693B" w:rsidR="00871379" w:rsidRDefault="00871379" w:rsidP="00F672F4">
      <w:r>
        <w:rPr>
          <w:rFonts w:ascii="Helvetica" w:eastAsiaTheme="minorHAnsi" w:hAnsi="Helvetica" w:cs="Helvetica"/>
          <w:noProof/>
          <w:sz w:val="24"/>
          <w:szCs w:val="24"/>
        </w:rPr>
        <w:drawing>
          <wp:inline distT="0" distB="0" distL="0" distR="0" wp14:anchorId="04D9DF60" wp14:editId="1605A77F">
            <wp:extent cx="5335270" cy="5995035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5270" cy="5995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4B96AF" w14:textId="1B3882E5" w:rsidR="007E0232" w:rsidRDefault="003F11EF" w:rsidP="002D3DA1">
      <w:pPr>
        <w:pStyle w:val="Heading4"/>
      </w:pPr>
      <w:hyperlink r:id="rId13" w:history="1">
        <w:r w:rsidR="007E0232" w:rsidRPr="00871379">
          <w:rPr>
            <w:rStyle w:val="Hyperlink"/>
          </w:rPr>
          <w:t>Adafruit Feather</w:t>
        </w:r>
      </w:hyperlink>
    </w:p>
    <w:p w14:paraId="620242DD" w14:textId="7B1A30CB" w:rsidR="00871379" w:rsidRDefault="00871379" w:rsidP="00F672F4">
      <w:r>
        <w:rPr>
          <w:rFonts w:ascii="Helvetica" w:eastAsiaTheme="minorHAnsi" w:hAnsi="Helvetica" w:cs="Helvetica"/>
          <w:noProof/>
          <w:sz w:val="24"/>
          <w:szCs w:val="24"/>
        </w:rPr>
        <w:drawing>
          <wp:inline distT="0" distB="0" distL="0" distR="0" wp14:anchorId="64D0984B" wp14:editId="4919BAA5">
            <wp:extent cx="2957830" cy="2218690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7830" cy="2218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E07804" w14:textId="6431F3D8" w:rsidR="007E0232" w:rsidRDefault="003F11EF" w:rsidP="002D3DA1">
      <w:pPr>
        <w:pStyle w:val="Heading4"/>
      </w:pPr>
      <w:hyperlink r:id="rId15" w:history="1">
        <w:r w:rsidR="007E0232" w:rsidRPr="00871379">
          <w:rPr>
            <w:rStyle w:val="Hyperlink"/>
          </w:rPr>
          <w:t>Electric Imp</w:t>
        </w:r>
      </w:hyperlink>
    </w:p>
    <w:p w14:paraId="3B8D022E" w14:textId="0BC0AC56" w:rsidR="00871379" w:rsidRDefault="003F11EF" w:rsidP="00F672F4">
      <w:hyperlink r:id="rId16" w:history="1">
        <w:r w:rsidR="00871379" w:rsidRPr="002C2E83">
          <w:rPr>
            <w:rStyle w:val="Hyperlink"/>
          </w:rPr>
          <w:t>https://www.electricimp.com/docs/attachments/hardware/product%20briefs/Electric_Imp_imp003_Product_Brief_02May2016.pdf</w:t>
        </w:r>
      </w:hyperlink>
    </w:p>
    <w:p w14:paraId="6B648959" w14:textId="5FBA5654" w:rsidR="00871379" w:rsidRDefault="003F11EF" w:rsidP="00F672F4">
      <w:hyperlink r:id="rId17" w:history="1">
        <w:r w:rsidR="00871379" w:rsidRPr="002C2E83">
          <w:rPr>
            <w:rStyle w:val="Hyperlink"/>
          </w:rPr>
          <w:t>https://www.electricimp.com/docs/attachments/hardware/product%20briefs/Electric_Imp_imp005_Product_Brief_02May2016.pdf</w:t>
        </w:r>
      </w:hyperlink>
    </w:p>
    <w:p w14:paraId="1BC75570" w14:textId="77777777" w:rsidR="00871379" w:rsidRDefault="00871379" w:rsidP="00F672F4"/>
    <w:p w14:paraId="5368ED05" w14:textId="73AE9651" w:rsidR="007E0232" w:rsidRDefault="003F11EF" w:rsidP="002D3DA1">
      <w:pPr>
        <w:pStyle w:val="Heading4"/>
      </w:pPr>
      <w:hyperlink r:id="rId18" w:history="1">
        <w:r w:rsidR="007E0232" w:rsidRPr="00871379">
          <w:rPr>
            <w:rStyle w:val="Hyperlink"/>
          </w:rPr>
          <w:t>Inventek</w:t>
        </w:r>
      </w:hyperlink>
    </w:p>
    <w:p w14:paraId="7B59C22A" w14:textId="1FBB3F25" w:rsidR="007E0232" w:rsidRDefault="003F11EF" w:rsidP="002D3DA1">
      <w:pPr>
        <w:pStyle w:val="Heading4"/>
      </w:pPr>
      <w:hyperlink r:id="rId19" w:history="1">
        <w:r w:rsidR="007E0232" w:rsidRPr="00871379">
          <w:rPr>
            <w:rStyle w:val="Hyperlink"/>
          </w:rPr>
          <w:t>Particle</w:t>
        </w:r>
      </w:hyperlink>
    </w:p>
    <w:p w14:paraId="0A8EC716" w14:textId="0C881BAE" w:rsidR="00871379" w:rsidRDefault="003F11EF" w:rsidP="00F672F4">
      <w:hyperlink r:id="rId20" w:history="1">
        <w:r w:rsidR="00871379" w:rsidRPr="00871379">
          <w:rPr>
            <w:rStyle w:val="Hyperlink"/>
          </w:rPr>
          <w:t>Photon</w:t>
        </w:r>
      </w:hyperlink>
    </w:p>
    <w:p w14:paraId="25C42831" w14:textId="6701A94E" w:rsidR="00397ACA" w:rsidRDefault="0098674F" w:rsidP="00F672F4">
      <w:r>
        <w:rPr>
          <w:rFonts w:ascii="Helvetica" w:eastAsiaTheme="minorHAnsi" w:hAnsi="Helvetica" w:cs="Helvetica"/>
          <w:noProof/>
          <w:sz w:val="24"/>
          <w:szCs w:val="24"/>
        </w:rPr>
        <w:lastRenderedPageBreak/>
        <w:drawing>
          <wp:inline distT="0" distB="0" distL="0" distR="0" wp14:anchorId="36559E5D" wp14:editId="20719D33">
            <wp:extent cx="5943600" cy="4458443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8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C571DB" w14:textId="7146B4C4" w:rsidR="0722FFD3" w:rsidRDefault="007E0232" w:rsidP="00905DCD">
      <w:pPr>
        <w:pStyle w:val="Heading3"/>
      </w:pPr>
      <w:r>
        <w:t>Example first project</w:t>
      </w:r>
    </w:p>
    <w:p w14:paraId="35E07D74" w14:textId="77777777" w:rsidR="00ED0FED" w:rsidRDefault="00ED0FED" w:rsidP="00905DCD">
      <w:r>
        <w:t>Make a new project</w:t>
      </w:r>
    </w:p>
    <w:p w14:paraId="0039940D" w14:textId="77777777" w:rsidR="00ED0FED" w:rsidRDefault="00ED0FED" w:rsidP="00905DCD">
      <w:r>
        <w:t>Copy the folder snip/gpio to be snip/arhtest</w:t>
      </w:r>
    </w:p>
    <w:p w14:paraId="3BF17716" w14:textId="77777777" w:rsidR="00ED0FED" w:rsidRDefault="00ED0FED" w:rsidP="00905DCD">
      <w:r>
        <w:t>Rename gpio.c to arhtest.c</w:t>
      </w:r>
    </w:p>
    <w:p w14:paraId="397261F5" w14:textId="77777777" w:rsidR="00ED0FED" w:rsidRDefault="00ED0FED" w:rsidP="00905DCD">
      <w:r>
        <w:t>Rename gpio.mk to arhtest.mk</w:t>
      </w:r>
    </w:p>
    <w:p w14:paraId="7424C97F" w14:textId="77777777" w:rsidR="00ED0FED" w:rsidRDefault="00ED0FED" w:rsidP="00905DCD">
      <w:r>
        <w:t xml:space="preserve">Edit gpio.mk </w:t>
      </w:r>
    </w:p>
    <w:p w14:paraId="4252F0A4" w14:textId="77777777" w:rsidR="00ED0FED" w:rsidRDefault="00ED0FED" w:rsidP="00905DCD">
      <w:r>
        <w:t>Add a make target - "make config"</w:t>
      </w:r>
    </w:p>
    <w:p w14:paraId="4968069F" w14:textId="6573D50E" w:rsidR="00ED0FED" w:rsidRDefault="00ED0FED" w:rsidP="00905DCD">
      <w:r>
        <w:t>Add a make target "snip.arhtest-BCM94343WWCD1 download run"</w:t>
      </w:r>
    </w:p>
    <w:p w14:paraId="700E8E76" w14:textId="1A6B3449" w:rsidR="007E0232" w:rsidRDefault="007E0232" w:rsidP="00DE180B">
      <w:pPr>
        <w:pStyle w:val="Heading2"/>
      </w:pPr>
      <w:r>
        <w:t>Exercise(s)</w:t>
      </w:r>
    </w:p>
    <w:p w14:paraId="12C8D3FB" w14:textId="77777777" w:rsidR="00ED0FED" w:rsidRDefault="00ED0FED" w:rsidP="002D3DA1">
      <w:pPr>
        <w:pStyle w:val="Heading3"/>
      </w:pPr>
      <w:r>
        <w:t>Redo example first project</w:t>
      </w:r>
    </w:p>
    <w:p w14:paraId="7612B277" w14:textId="77777777" w:rsidR="00397ACA" w:rsidRDefault="00397ACA" w:rsidP="002D3DA1">
      <w:pPr>
        <w:pStyle w:val="Heading3"/>
      </w:pPr>
      <w:r>
        <w:t>Create a forum account</w:t>
      </w:r>
    </w:p>
    <w:p w14:paraId="17B01246" w14:textId="170BEC40" w:rsidR="00C61F72" w:rsidRDefault="00C61F72" w:rsidP="002D3DA1">
      <w:pPr>
        <w:pStyle w:val="Heading3"/>
      </w:pPr>
      <w:r>
        <w:t>Open the documentation</w:t>
      </w:r>
    </w:p>
    <w:sectPr w:rsidR="00C61F7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D61B4B"/>
    <w:multiLevelType w:val="hybridMultilevel"/>
    <w:tmpl w:val="98BE5DEC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04090001">
      <w:start w:val="1"/>
      <w:numFmt w:val="bullet"/>
      <w:lvlText w:val=""/>
      <w:lvlJc w:val="left"/>
      <w:pPr>
        <w:ind w:left="2520" w:hanging="180"/>
      </w:pPr>
      <w:rPr>
        <w:rFonts w:ascii="Symbol" w:hAnsi="Symbol" w:hint="default"/>
      </w:r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04543757"/>
    <w:multiLevelType w:val="hybridMultilevel"/>
    <w:tmpl w:val="6C4AC8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BDF127C"/>
    <w:multiLevelType w:val="hybridMultilevel"/>
    <w:tmpl w:val="680C0D0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6CF3F66"/>
    <w:multiLevelType w:val="hybridMultilevel"/>
    <w:tmpl w:val="9640A3E6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9B02049"/>
    <w:multiLevelType w:val="hybridMultilevel"/>
    <w:tmpl w:val="49B8872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C8B3026"/>
    <w:multiLevelType w:val="hybridMultilevel"/>
    <w:tmpl w:val="A21CAFF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1696B40"/>
    <w:multiLevelType w:val="hybridMultilevel"/>
    <w:tmpl w:val="AF1E8B5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2321BD4"/>
    <w:multiLevelType w:val="hybridMultilevel"/>
    <w:tmpl w:val="932461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2E43F91"/>
    <w:multiLevelType w:val="hybridMultilevel"/>
    <w:tmpl w:val="BDC4A7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13B4EC7"/>
    <w:multiLevelType w:val="hybridMultilevel"/>
    <w:tmpl w:val="B7EAFA64"/>
    <w:lvl w:ilvl="0" w:tplc="910AC9E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9C279C6"/>
    <w:multiLevelType w:val="hybridMultilevel"/>
    <w:tmpl w:val="0B5E56A8"/>
    <w:lvl w:ilvl="0" w:tplc="F9782700">
      <w:start w:val="1"/>
      <w:numFmt w:val="decimal"/>
      <w:lvlText w:val="%1."/>
      <w:lvlJc w:val="left"/>
      <w:pPr>
        <w:ind w:left="720" w:hanging="360"/>
      </w:pPr>
    </w:lvl>
    <w:lvl w:ilvl="1" w:tplc="892E4E50">
      <w:start w:val="1"/>
      <w:numFmt w:val="lowerLetter"/>
      <w:lvlText w:val="%2."/>
      <w:lvlJc w:val="left"/>
      <w:pPr>
        <w:ind w:left="1440" w:hanging="360"/>
      </w:pPr>
    </w:lvl>
    <w:lvl w:ilvl="2" w:tplc="D77E929E">
      <w:start w:val="1"/>
      <w:numFmt w:val="lowerRoman"/>
      <w:lvlText w:val="%3."/>
      <w:lvlJc w:val="right"/>
      <w:pPr>
        <w:ind w:left="2160" w:hanging="180"/>
      </w:pPr>
    </w:lvl>
    <w:lvl w:ilvl="3" w:tplc="1DD4D6DC">
      <w:start w:val="1"/>
      <w:numFmt w:val="decimal"/>
      <w:lvlText w:val="%4."/>
      <w:lvlJc w:val="left"/>
      <w:pPr>
        <w:ind w:left="2880" w:hanging="360"/>
      </w:pPr>
    </w:lvl>
    <w:lvl w:ilvl="4" w:tplc="4B7E82E4">
      <w:start w:val="1"/>
      <w:numFmt w:val="lowerLetter"/>
      <w:lvlText w:val="%5."/>
      <w:lvlJc w:val="left"/>
      <w:pPr>
        <w:ind w:left="3600" w:hanging="360"/>
      </w:pPr>
    </w:lvl>
    <w:lvl w:ilvl="5" w:tplc="F7C49E4E">
      <w:start w:val="1"/>
      <w:numFmt w:val="lowerRoman"/>
      <w:lvlText w:val="%6."/>
      <w:lvlJc w:val="right"/>
      <w:pPr>
        <w:ind w:left="4320" w:hanging="180"/>
      </w:pPr>
    </w:lvl>
    <w:lvl w:ilvl="6" w:tplc="AADA2206">
      <w:start w:val="1"/>
      <w:numFmt w:val="decimal"/>
      <w:lvlText w:val="%7."/>
      <w:lvlJc w:val="left"/>
      <w:pPr>
        <w:ind w:left="5040" w:hanging="360"/>
      </w:pPr>
    </w:lvl>
    <w:lvl w:ilvl="7" w:tplc="CB54D4D8">
      <w:start w:val="1"/>
      <w:numFmt w:val="lowerLetter"/>
      <w:lvlText w:val="%8."/>
      <w:lvlJc w:val="left"/>
      <w:pPr>
        <w:ind w:left="5760" w:hanging="360"/>
      </w:pPr>
    </w:lvl>
    <w:lvl w:ilvl="8" w:tplc="0DFCE018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DA51505"/>
    <w:multiLevelType w:val="hybridMultilevel"/>
    <w:tmpl w:val="257C8F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EE7742C"/>
    <w:multiLevelType w:val="hybridMultilevel"/>
    <w:tmpl w:val="0DDC1E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4D6B48A5"/>
    <w:multiLevelType w:val="hybridMultilevel"/>
    <w:tmpl w:val="CC2EABA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DCB17C4"/>
    <w:multiLevelType w:val="hybridMultilevel"/>
    <w:tmpl w:val="847E7E3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5A0D7024"/>
    <w:multiLevelType w:val="hybridMultilevel"/>
    <w:tmpl w:val="D06C6D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5AB05BC1"/>
    <w:multiLevelType w:val="hybridMultilevel"/>
    <w:tmpl w:val="A43AB884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>
    <w:nsid w:val="5C781F7D"/>
    <w:multiLevelType w:val="hybridMultilevel"/>
    <w:tmpl w:val="64C8EB9A"/>
    <w:lvl w:ilvl="0" w:tplc="7B200F20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60124E8B"/>
    <w:multiLevelType w:val="hybridMultilevel"/>
    <w:tmpl w:val="69B4A5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67236A12"/>
    <w:multiLevelType w:val="hybridMultilevel"/>
    <w:tmpl w:val="19B0C60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743739C9"/>
    <w:multiLevelType w:val="hybridMultilevel"/>
    <w:tmpl w:val="4D1694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783E41CA"/>
    <w:multiLevelType w:val="hybridMultilevel"/>
    <w:tmpl w:val="664AA8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7F9D6C64"/>
    <w:multiLevelType w:val="hybridMultilevel"/>
    <w:tmpl w:val="08C2464E"/>
    <w:lvl w:ilvl="0" w:tplc="B37E6A2C">
      <w:start w:val="1"/>
      <w:numFmt w:val="decimal"/>
      <w:lvlText w:val="%1."/>
      <w:lvlJc w:val="left"/>
      <w:pPr>
        <w:ind w:left="360" w:hanging="360"/>
      </w:pPr>
    </w:lvl>
    <w:lvl w:ilvl="1" w:tplc="91FAB8DE">
      <w:start w:val="1"/>
      <w:numFmt w:val="lowerLetter"/>
      <w:lvlText w:val="%2."/>
      <w:lvlJc w:val="left"/>
      <w:pPr>
        <w:ind w:left="1080" w:hanging="360"/>
      </w:pPr>
    </w:lvl>
    <w:lvl w:ilvl="2" w:tplc="B70CE3E8">
      <w:start w:val="1"/>
      <w:numFmt w:val="lowerRoman"/>
      <w:lvlText w:val="%3."/>
      <w:lvlJc w:val="right"/>
      <w:pPr>
        <w:ind w:left="1800" w:hanging="180"/>
      </w:pPr>
    </w:lvl>
    <w:lvl w:ilvl="3" w:tplc="EC88CF78">
      <w:start w:val="1"/>
      <w:numFmt w:val="decimal"/>
      <w:lvlText w:val="%4."/>
      <w:lvlJc w:val="left"/>
      <w:pPr>
        <w:ind w:left="2520" w:hanging="360"/>
      </w:pPr>
    </w:lvl>
    <w:lvl w:ilvl="4" w:tplc="CB1C95DC">
      <w:start w:val="1"/>
      <w:numFmt w:val="lowerLetter"/>
      <w:lvlText w:val="%5."/>
      <w:lvlJc w:val="left"/>
      <w:pPr>
        <w:ind w:left="3240" w:hanging="360"/>
      </w:pPr>
    </w:lvl>
    <w:lvl w:ilvl="5" w:tplc="9FC4A1C6">
      <w:start w:val="1"/>
      <w:numFmt w:val="lowerRoman"/>
      <w:lvlText w:val="%6."/>
      <w:lvlJc w:val="right"/>
      <w:pPr>
        <w:ind w:left="3960" w:hanging="180"/>
      </w:pPr>
    </w:lvl>
    <w:lvl w:ilvl="6" w:tplc="D5D26060">
      <w:start w:val="1"/>
      <w:numFmt w:val="decimal"/>
      <w:lvlText w:val="%7."/>
      <w:lvlJc w:val="left"/>
      <w:pPr>
        <w:ind w:left="4680" w:hanging="360"/>
      </w:pPr>
    </w:lvl>
    <w:lvl w:ilvl="7" w:tplc="A1CEEA58">
      <w:start w:val="1"/>
      <w:numFmt w:val="lowerLetter"/>
      <w:lvlText w:val="%8."/>
      <w:lvlJc w:val="left"/>
      <w:pPr>
        <w:ind w:left="5400" w:hanging="360"/>
      </w:pPr>
    </w:lvl>
    <w:lvl w:ilvl="8" w:tplc="E0B4E890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2"/>
  </w:num>
  <w:num w:numId="2">
    <w:abstractNumId w:val="10"/>
  </w:num>
  <w:num w:numId="3">
    <w:abstractNumId w:val="6"/>
  </w:num>
  <w:num w:numId="4">
    <w:abstractNumId w:val="1"/>
  </w:num>
  <w:num w:numId="5">
    <w:abstractNumId w:val="20"/>
  </w:num>
  <w:num w:numId="6">
    <w:abstractNumId w:val="7"/>
  </w:num>
  <w:num w:numId="7">
    <w:abstractNumId w:val="18"/>
  </w:num>
  <w:num w:numId="8">
    <w:abstractNumId w:val="2"/>
  </w:num>
  <w:num w:numId="9">
    <w:abstractNumId w:val="14"/>
  </w:num>
  <w:num w:numId="10">
    <w:abstractNumId w:val="17"/>
  </w:num>
  <w:num w:numId="11">
    <w:abstractNumId w:val="0"/>
  </w:num>
  <w:num w:numId="12">
    <w:abstractNumId w:val="19"/>
  </w:num>
  <w:num w:numId="13">
    <w:abstractNumId w:val="9"/>
  </w:num>
  <w:num w:numId="14">
    <w:abstractNumId w:val="13"/>
  </w:num>
  <w:num w:numId="15">
    <w:abstractNumId w:val="16"/>
  </w:num>
  <w:num w:numId="16">
    <w:abstractNumId w:val="4"/>
  </w:num>
  <w:num w:numId="17">
    <w:abstractNumId w:val="11"/>
  </w:num>
  <w:num w:numId="18">
    <w:abstractNumId w:val="5"/>
  </w:num>
  <w:num w:numId="19">
    <w:abstractNumId w:val="3"/>
  </w:num>
  <w:num w:numId="20">
    <w:abstractNumId w:val="12"/>
  </w:num>
  <w:num w:numId="21">
    <w:abstractNumId w:val="21"/>
  </w:num>
  <w:num w:numId="22">
    <w:abstractNumId w:val="8"/>
  </w:num>
  <w:num w:numId="23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outline"/>
  <w:zoom w:percent="200"/>
  <w:attachedTemplate r:id="rId1"/>
  <w:linkStyl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722FFD3"/>
    <w:rsid w:val="000A10C2"/>
    <w:rsid w:val="00177F74"/>
    <w:rsid w:val="00227150"/>
    <w:rsid w:val="00266D14"/>
    <w:rsid w:val="0029288C"/>
    <w:rsid w:val="002A0254"/>
    <w:rsid w:val="002C5818"/>
    <w:rsid w:val="002D3DA1"/>
    <w:rsid w:val="003445E6"/>
    <w:rsid w:val="003817F7"/>
    <w:rsid w:val="003853D7"/>
    <w:rsid w:val="00397ACA"/>
    <w:rsid w:val="003E3652"/>
    <w:rsid w:val="003E39EE"/>
    <w:rsid w:val="003F11EF"/>
    <w:rsid w:val="004119D6"/>
    <w:rsid w:val="004320E0"/>
    <w:rsid w:val="004D3236"/>
    <w:rsid w:val="004D51FE"/>
    <w:rsid w:val="00542D5D"/>
    <w:rsid w:val="00583ABA"/>
    <w:rsid w:val="00593945"/>
    <w:rsid w:val="005D48B6"/>
    <w:rsid w:val="005F3959"/>
    <w:rsid w:val="005F67C7"/>
    <w:rsid w:val="00625C0B"/>
    <w:rsid w:val="00640EA5"/>
    <w:rsid w:val="00653120"/>
    <w:rsid w:val="0065757C"/>
    <w:rsid w:val="00666361"/>
    <w:rsid w:val="006B442B"/>
    <w:rsid w:val="006C3FDD"/>
    <w:rsid w:val="006C4A51"/>
    <w:rsid w:val="00757332"/>
    <w:rsid w:val="00774C33"/>
    <w:rsid w:val="007B104F"/>
    <w:rsid w:val="007E0232"/>
    <w:rsid w:val="00871379"/>
    <w:rsid w:val="008A56F3"/>
    <w:rsid w:val="00905DCD"/>
    <w:rsid w:val="00914CE3"/>
    <w:rsid w:val="009600E6"/>
    <w:rsid w:val="0098674F"/>
    <w:rsid w:val="00A74A92"/>
    <w:rsid w:val="00A8704B"/>
    <w:rsid w:val="00AD162F"/>
    <w:rsid w:val="00AE66A3"/>
    <w:rsid w:val="00B73DF5"/>
    <w:rsid w:val="00B85D2F"/>
    <w:rsid w:val="00C61F72"/>
    <w:rsid w:val="00CB3ED0"/>
    <w:rsid w:val="00DC7DEF"/>
    <w:rsid w:val="00DE180B"/>
    <w:rsid w:val="00E043FD"/>
    <w:rsid w:val="00E106AA"/>
    <w:rsid w:val="00E1216F"/>
    <w:rsid w:val="00E63761"/>
    <w:rsid w:val="00EA3E7C"/>
    <w:rsid w:val="00EB1C66"/>
    <w:rsid w:val="00EB629E"/>
    <w:rsid w:val="00ED0FED"/>
    <w:rsid w:val="00ED5415"/>
    <w:rsid w:val="00F25363"/>
    <w:rsid w:val="00F672F4"/>
    <w:rsid w:val="00F73D45"/>
    <w:rsid w:val="00F94CE2"/>
    <w:rsid w:val="0722FFD3"/>
    <w:rsid w:val="550CC2F5"/>
    <w:rsid w:val="57A6D4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910D9C"/>
  <w15:chartTrackingRefBased/>
  <w15:docId w15:val="{016ECEAA-7A3D-420A-B9DB-B85230FE16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05DCD"/>
    <w:pPr>
      <w:spacing w:after="200" w:line="276" w:lineRule="auto"/>
    </w:pPr>
    <w:rPr>
      <w:rFonts w:ascii="Calibri" w:eastAsia="Calibri" w:hAnsi="Calibri" w:cs="Times New Roman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905DCD"/>
    <w:pPr>
      <w:keepNext/>
      <w:keepLines/>
      <w:spacing w:before="480" w:after="0"/>
      <w:jc w:val="center"/>
      <w:outlineLvl w:val="0"/>
    </w:pPr>
    <w:rPr>
      <w:rFonts w:ascii="Cambria" w:eastAsia="Times New Roman" w:hAnsi="Cambria"/>
      <w:b/>
      <w:bCs/>
      <w:color w:val="365F91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05DCD"/>
    <w:pPr>
      <w:keepNext/>
      <w:keepLines/>
      <w:spacing w:before="200" w:after="0"/>
      <w:outlineLvl w:val="1"/>
    </w:pPr>
    <w:rPr>
      <w:rFonts w:ascii="Cambria" w:eastAsia="Times New Roman" w:hAnsi="Cambria"/>
      <w:b/>
      <w:bCs/>
      <w:color w:val="4F81BD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05DCD"/>
    <w:pPr>
      <w:keepNext/>
      <w:keepLines/>
      <w:spacing w:before="200" w:after="0"/>
      <w:outlineLvl w:val="2"/>
    </w:pPr>
    <w:rPr>
      <w:rFonts w:ascii="Cambria" w:eastAsia="Times New Roman" w:hAnsi="Cambria"/>
      <w:b/>
      <w:bCs/>
      <w:color w:val="4F81BD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D48B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7E0232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  <w:rsid w:val="00905DCD"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  <w:rsid w:val="00905DCD"/>
  </w:style>
  <w:style w:type="paragraph" w:styleId="ListParagraph">
    <w:name w:val="List Paragraph"/>
    <w:basedOn w:val="Normal"/>
    <w:uiPriority w:val="34"/>
    <w:qFormat/>
    <w:rsid w:val="00905DCD"/>
    <w:pPr>
      <w:ind w:left="720"/>
      <w:contextualSpacing/>
    </w:pPr>
  </w:style>
  <w:style w:type="character" w:customStyle="1" w:styleId="Heading1Char">
    <w:name w:val="Heading 1 Char"/>
    <w:link w:val="Heading1"/>
    <w:uiPriority w:val="9"/>
    <w:rsid w:val="00905DCD"/>
    <w:rPr>
      <w:rFonts w:ascii="Cambria" w:eastAsia="Times New Roman" w:hAnsi="Cambria" w:cs="Times New Roman"/>
      <w:b/>
      <w:bCs/>
      <w:color w:val="365F91"/>
      <w:sz w:val="28"/>
      <w:szCs w:val="28"/>
    </w:rPr>
  </w:style>
  <w:style w:type="character" w:customStyle="1" w:styleId="Heading2Char">
    <w:name w:val="Heading 2 Char"/>
    <w:link w:val="Heading2"/>
    <w:uiPriority w:val="9"/>
    <w:rsid w:val="00905DCD"/>
    <w:rPr>
      <w:rFonts w:ascii="Cambria" w:eastAsia="Times New Roman" w:hAnsi="Cambria" w:cs="Times New Roman"/>
      <w:b/>
      <w:bCs/>
      <w:color w:val="4F81BD"/>
      <w:sz w:val="26"/>
      <w:szCs w:val="26"/>
    </w:rPr>
  </w:style>
  <w:style w:type="character" w:customStyle="1" w:styleId="Heading3Char">
    <w:name w:val="Heading 3 Char"/>
    <w:link w:val="Heading3"/>
    <w:uiPriority w:val="9"/>
    <w:rsid w:val="00905DCD"/>
    <w:rPr>
      <w:rFonts w:ascii="Cambria" w:eastAsia="Times New Roman" w:hAnsi="Cambria" w:cs="Times New Roman"/>
      <w:b/>
      <w:bCs/>
      <w:color w:val="4F81BD"/>
    </w:rPr>
  </w:style>
  <w:style w:type="character" w:customStyle="1" w:styleId="Heading4Char">
    <w:name w:val="Heading 4 Char"/>
    <w:basedOn w:val="DefaultParagraphFont"/>
    <w:link w:val="Heading4"/>
    <w:uiPriority w:val="9"/>
    <w:rsid w:val="005D48B6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styleId="Hyperlink">
    <w:name w:val="Hyperlink"/>
    <w:uiPriority w:val="99"/>
    <w:unhideWhenUsed/>
    <w:rsid w:val="00905DCD"/>
    <w:rPr>
      <w:color w:val="0000FF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rsid w:val="007E0232"/>
    <w:rPr>
      <w:rFonts w:asciiTheme="majorHAnsi" w:eastAsiaTheme="majorEastAsia" w:hAnsiTheme="majorHAnsi" w:cstheme="majorBidi"/>
      <w:color w:val="2E74B5" w:themeColor="accent1" w:themeShade="BF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05D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905DCD"/>
    <w:rPr>
      <w:rFonts w:ascii="Tahoma" w:eastAsia="Calibri" w:hAnsi="Tahoma" w:cs="Tahoma"/>
      <w:sz w:val="16"/>
      <w:szCs w:val="16"/>
    </w:rPr>
  </w:style>
  <w:style w:type="paragraph" w:styleId="TOCHeading">
    <w:name w:val="TOC Heading"/>
    <w:basedOn w:val="Heading1"/>
    <w:next w:val="Normal"/>
    <w:uiPriority w:val="39"/>
    <w:unhideWhenUsed/>
    <w:qFormat/>
    <w:rsid w:val="00905DCD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qFormat/>
    <w:rsid w:val="00905DCD"/>
    <w:pPr>
      <w:tabs>
        <w:tab w:val="right" w:leader="dot" w:pos="9350"/>
      </w:tabs>
      <w:spacing w:after="100"/>
      <w:ind w:left="220"/>
    </w:pPr>
    <w:rPr>
      <w:rFonts w:eastAsia="Times New Roman"/>
      <w:noProof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905DCD"/>
    <w:pPr>
      <w:tabs>
        <w:tab w:val="right" w:leader="dot" w:pos="9350"/>
      </w:tabs>
      <w:spacing w:after="100"/>
    </w:pPr>
    <w:rPr>
      <w:rFonts w:eastAsia="Times New Roman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905DCD"/>
    <w:pPr>
      <w:spacing w:after="100"/>
      <w:ind w:left="440"/>
    </w:pPr>
    <w:rPr>
      <w:rFonts w:eastAsia="Times New Roman"/>
    </w:rPr>
  </w:style>
  <w:style w:type="paragraph" w:styleId="Header">
    <w:name w:val="header"/>
    <w:basedOn w:val="Normal"/>
    <w:link w:val="HeaderChar"/>
    <w:uiPriority w:val="99"/>
    <w:unhideWhenUsed/>
    <w:rsid w:val="00905DC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05DCD"/>
    <w:rPr>
      <w:rFonts w:ascii="Calibri" w:eastAsia="Calibri" w:hAnsi="Calibri" w:cs="Times New Roman"/>
    </w:rPr>
  </w:style>
  <w:style w:type="paragraph" w:styleId="Footer">
    <w:name w:val="footer"/>
    <w:basedOn w:val="Normal"/>
    <w:link w:val="FooterChar"/>
    <w:uiPriority w:val="99"/>
    <w:unhideWhenUsed/>
    <w:rsid w:val="00905DC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05DCD"/>
    <w:rPr>
      <w:rFonts w:ascii="Calibri" w:eastAsia="Calibri" w:hAnsi="Calibri" w:cs="Times New Roman"/>
    </w:rPr>
  </w:style>
  <w:style w:type="paragraph" w:styleId="Caption">
    <w:name w:val="caption"/>
    <w:basedOn w:val="Normal"/>
    <w:next w:val="Normal"/>
    <w:uiPriority w:val="35"/>
    <w:unhideWhenUsed/>
    <w:qFormat/>
    <w:rsid w:val="00905DCD"/>
    <w:pPr>
      <w:spacing w:line="240" w:lineRule="auto"/>
    </w:pPr>
    <w:rPr>
      <w:b/>
      <w:bCs/>
      <w:color w:val="4F81BD"/>
      <w:sz w:val="18"/>
      <w:szCs w:val="18"/>
    </w:rPr>
  </w:style>
  <w:style w:type="paragraph" w:customStyle="1" w:styleId="CCode">
    <w:name w:val="C_Code"/>
    <w:basedOn w:val="Normal"/>
    <w:link w:val="CCodeChar"/>
    <w:qFormat/>
    <w:rsid w:val="00905DCD"/>
    <w:pPr>
      <w:spacing w:after="120" w:line="240" w:lineRule="auto"/>
      <w:ind w:left="720"/>
    </w:pPr>
    <w:rPr>
      <w:rFonts w:eastAsia="Times New Roman"/>
      <w:color w:val="548DD4"/>
      <w:kern w:val="28"/>
      <w:sz w:val="18"/>
      <w:szCs w:val="18"/>
    </w:rPr>
  </w:style>
  <w:style w:type="character" w:customStyle="1" w:styleId="CCodeChar">
    <w:name w:val="C_Code Char"/>
    <w:link w:val="CCode"/>
    <w:rsid w:val="00905DCD"/>
    <w:rPr>
      <w:rFonts w:ascii="Calibri" w:eastAsia="Times New Roman" w:hAnsi="Calibri" w:cs="Times New Roman"/>
      <w:color w:val="548DD4"/>
      <w:kern w:val="28"/>
      <w:sz w:val="18"/>
      <w:szCs w:val="18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905D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link w:val="DocumentMap"/>
    <w:uiPriority w:val="99"/>
    <w:semiHidden/>
    <w:rsid w:val="00905DCD"/>
    <w:rPr>
      <w:rFonts w:ascii="Tahoma" w:eastAsia="Calibri" w:hAnsi="Tahoma" w:cs="Tahoma"/>
      <w:sz w:val="16"/>
      <w:szCs w:val="16"/>
    </w:rPr>
  </w:style>
  <w:style w:type="paragraph" w:styleId="TOC4">
    <w:name w:val="toc 4"/>
    <w:basedOn w:val="Normal"/>
    <w:next w:val="Normal"/>
    <w:autoRedefine/>
    <w:uiPriority w:val="39"/>
    <w:unhideWhenUsed/>
    <w:rsid w:val="00905DCD"/>
    <w:pPr>
      <w:spacing w:after="100"/>
      <w:ind w:left="660"/>
    </w:pPr>
    <w:rPr>
      <w:rFonts w:eastAsia="Times New Roman"/>
    </w:rPr>
  </w:style>
  <w:style w:type="paragraph" w:styleId="TOC5">
    <w:name w:val="toc 5"/>
    <w:basedOn w:val="Normal"/>
    <w:next w:val="Normal"/>
    <w:autoRedefine/>
    <w:uiPriority w:val="39"/>
    <w:unhideWhenUsed/>
    <w:rsid w:val="00905DCD"/>
    <w:pPr>
      <w:spacing w:after="100"/>
      <w:ind w:left="880"/>
    </w:pPr>
    <w:rPr>
      <w:rFonts w:eastAsia="Times New Roman"/>
    </w:rPr>
  </w:style>
  <w:style w:type="paragraph" w:styleId="TOC6">
    <w:name w:val="toc 6"/>
    <w:basedOn w:val="Normal"/>
    <w:next w:val="Normal"/>
    <w:autoRedefine/>
    <w:uiPriority w:val="39"/>
    <w:unhideWhenUsed/>
    <w:rsid w:val="00905DCD"/>
    <w:pPr>
      <w:spacing w:after="100"/>
      <w:ind w:left="1100"/>
    </w:pPr>
    <w:rPr>
      <w:rFonts w:eastAsia="Times New Roman"/>
    </w:rPr>
  </w:style>
  <w:style w:type="paragraph" w:styleId="TOC7">
    <w:name w:val="toc 7"/>
    <w:basedOn w:val="Normal"/>
    <w:next w:val="Normal"/>
    <w:autoRedefine/>
    <w:uiPriority w:val="39"/>
    <w:unhideWhenUsed/>
    <w:rsid w:val="00905DCD"/>
    <w:pPr>
      <w:spacing w:after="100"/>
      <w:ind w:left="1320"/>
    </w:pPr>
    <w:rPr>
      <w:rFonts w:eastAsia="Times New Roman"/>
    </w:rPr>
  </w:style>
  <w:style w:type="paragraph" w:styleId="TOC8">
    <w:name w:val="toc 8"/>
    <w:basedOn w:val="Normal"/>
    <w:next w:val="Normal"/>
    <w:autoRedefine/>
    <w:uiPriority w:val="39"/>
    <w:unhideWhenUsed/>
    <w:rsid w:val="00905DCD"/>
    <w:pPr>
      <w:spacing w:after="100"/>
      <w:ind w:left="1540"/>
    </w:pPr>
    <w:rPr>
      <w:rFonts w:eastAsia="Times New Roman"/>
    </w:rPr>
  </w:style>
  <w:style w:type="paragraph" w:styleId="TOC9">
    <w:name w:val="toc 9"/>
    <w:basedOn w:val="Normal"/>
    <w:next w:val="Normal"/>
    <w:autoRedefine/>
    <w:uiPriority w:val="39"/>
    <w:unhideWhenUsed/>
    <w:rsid w:val="00905DCD"/>
    <w:pPr>
      <w:spacing w:after="100"/>
      <w:ind w:left="1760"/>
    </w:pPr>
    <w:rPr>
      <w:rFonts w:eastAsia="Times New Roman"/>
    </w:rPr>
  </w:style>
  <w:style w:type="table" w:styleId="TableGrid">
    <w:name w:val="Table Grid"/>
    <w:basedOn w:val="TableNormal"/>
    <w:uiPriority w:val="59"/>
    <w:rsid w:val="00905DCD"/>
    <w:pPr>
      <w:spacing w:after="0" w:line="240" w:lineRule="auto"/>
    </w:pPr>
    <w:rPr>
      <w:rFonts w:ascii="Calibri" w:eastAsia="Calibri" w:hAnsi="Calibri" w:cs="Times New Roman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PlaceholderText">
    <w:name w:val="Placeholder Text"/>
    <w:uiPriority w:val="99"/>
    <w:semiHidden/>
    <w:rsid w:val="00905DCD"/>
    <w:rPr>
      <w:color w:val="808080"/>
    </w:rPr>
  </w:style>
  <w:style w:type="character" w:styleId="CommentReference">
    <w:name w:val="annotation reference"/>
    <w:uiPriority w:val="99"/>
    <w:semiHidden/>
    <w:unhideWhenUsed/>
    <w:rsid w:val="00905DC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05DCD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905DCD"/>
    <w:rPr>
      <w:rFonts w:ascii="Calibri" w:eastAsia="Calibri" w:hAnsi="Calibri" w:cs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05DCD"/>
    <w:rPr>
      <w:b/>
      <w:bCs/>
    </w:rPr>
  </w:style>
  <w:style w:type="character" w:customStyle="1" w:styleId="CommentSubjectChar">
    <w:name w:val="Comment Subject Char"/>
    <w:link w:val="CommentSubject"/>
    <w:uiPriority w:val="99"/>
    <w:semiHidden/>
    <w:rsid w:val="00905DCD"/>
    <w:rPr>
      <w:rFonts w:ascii="Calibri" w:eastAsia="Calibri" w:hAnsi="Calibri" w:cs="Times New Roman"/>
      <w:b/>
      <w:bCs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87137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yperlink" Target="https://en.wikipedia.org/wiki/IEEE_802.11n-2009" TargetMode="External"/><Relationship Id="rId20" Type="http://schemas.openxmlformats.org/officeDocument/2006/relationships/hyperlink" Target="https://www.particle.io/products/hardware/photon-wifi-dev-kit" TargetMode="External"/><Relationship Id="rId21" Type="http://schemas.openxmlformats.org/officeDocument/2006/relationships/image" Target="media/image3.png"/><Relationship Id="rId22" Type="http://schemas.openxmlformats.org/officeDocument/2006/relationships/fontTable" Target="fontTable.xml"/><Relationship Id="rId23" Type="http://schemas.openxmlformats.org/officeDocument/2006/relationships/theme" Target="theme/theme1.xml"/><Relationship Id="rId10" Type="http://schemas.openxmlformats.org/officeDocument/2006/relationships/hyperlink" Target="https://en.wikipedia.org/wiki/IEEE_802.11ac" TargetMode="External"/><Relationship Id="rId11" Type="http://schemas.openxmlformats.org/officeDocument/2006/relationships/hyperlink" Target="http://cloudconnectkits.org/product/avnet-bcm4343w-iot-starter-kit" TargetMode="External"/><Relationship Id="rId12" Type="http://schemas.openxmlformats.org/officeDocument/2006/relationships/image" Target="media/image1.png"/><Relationship Id="rId13" Type="http://schemas.openxmlformats.org/officeDocument/2006/relationships/hyperlink" Target="https://www.adafruit.com/products/3056" TargetMode="External"/><Relationship Id="rId14" Type="http://schemas.openxmlformats.org/officeDocument/2006/relationships/image" Target="media/image2.jpeg"/><Relationship Id="rId15" Type="http://schemas.openxmlformats.org/officeDocument/2006/relationships/hyperlink" Target="https://www.electricimp.com/" TargetMode="External"/><Relationship Id="rId16" Type="http://schemas.openxmlformats.org/officeDocument/2006/relationships/hyperlink" Target="https://www.electricimp.com/docs/attachments/hardware/product%20briefs/Electric_Imp_imp003_Product_Brief_02May2016.pdf" TargetMode="External"/><Relationship Id="rId17" Type="http://schemas.openxmlformats.org/officeDocument/2006/relationships/hyperlink" Target="https://www.electricimp.com/docs/attachments/hardware/product%20briefs/Electric_Imp_imp005_Product_Brief_02May2016.pdf" TargetMode="External"/><Relationship Id="rId18" Type="http://schemas.openxmlformats.org/officeDocument/2006/relationships/hyperlink" Target="http://www.inventeksys.com/" TargetMode="External"/><Relationship Id="rId19" Type="http://schemas.openxmlformats.org/officeDocument/2006/relationships/hyperlink" Target="https://www.particle.io/" TargetMode="Externa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hyperlink" Target="https://en.wikipedia.org/wiki/IEEE_802.11a-1999" TargetMode="External"/><Relationship Id="rId7" Type="http://schemas.openxmlformats.org/officeDocument/2006/relationships/hyperlink" Target="https://en.wikipedia.org/wiki/IEEE_802.11b-1999" TargetMode="External"/><Relationship Id="rId8" Type="http://schemas.openxmlformats.org/officeDocument/2006/relationships/hyperlink" Target="https://en.wikipedia.org/wiki/IEEE_802.11g-2003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localhost/Users/arh/Library/Group%20Containers/UBF8T346G9.Office/User%20Content.localized/Templates.localized/psoc211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048E0CD7-06BF-6844-B137-B2B220FB74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psoc211template.dotx</Template>
  <TotalTime>89</TotalTime>
  <Pages>5</Pages>
  <Words>385</Words>
  <Characters>2198</Characters>
  <Application>Microsoft Macintosh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2578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Alan Hawse</cp:lastModifiedBy>
  <cp:revision>8</cp:revision>
  <dcterms:created xsi:type="dcterms:W3CDTF">2016-10-10T22:52:00Z</dcterms:created>
  <dcterms:modified xsi:type="dcterms:W3CDTF">2016-10-11T13:44:00Z</dcterms:modified>
</cp:coreProperties>
</file>