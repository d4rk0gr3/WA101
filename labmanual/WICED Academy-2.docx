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462FF" w14:textId="3FB5F036" w:rsidR="00C61F72" w:rsidRDefault="007E0232" w:rsidP="00DE180B">
      <w:pPr>
        <w:pStyle w:val="Heading1"/>
      </w:pPr>
      <w:r>
        <w:t xml:space="preserve">Chapter 0: </w:t>
      </w:r>
      <w:r w:rsidR="00C61F72">
        <w:t>Introduction</w:t>
      </w:r>
    </w:p>
    <w:p w14:paraId="380E7CF4" w14:textId="1EDC6AB8" w:rsidR="00C61F72" w:rsidRDefault="00C61F72" w:rsidP="00C61F72">
      <w:pPr>
        <w:pStyle w:val="Heading2"/>
      </w:pPr>
      <w:r>
        <w:t>Objective</w:t>
      </w:r>
    </w:p>
    <w:p w14:paraId="1BDACCAB" w14:textId="61963F3C" w:rsidR="00ED0FED" w:rsidRDefault="00E63761" w:rsidP="00ED0FED">
      <w:r>
        <w:t>After completing</w:t>
      </w:r>
      <w:r w:rsidR="00ED0FED">
        <w:t xml:space="preserve"> chapter 0 you </w:t>
      </w:r>
      <w:r>
        <w:t xml:space="preserve">will understand the class objectives for </w:t>
      </w:r>
      <w:r w:rsidR="00ED0FED">
        <w:t xml:space="preserve">the </w:t>
      </w:r>
      <w:r w:rsidR="00EA3E7C">
        <w:t xml:space="preserve">Wireless Internet </w:t>
      </w:r>
      <w:r w:rsidR="00E1216F">
        <w:t>Connectivity</w:t>
      </w:r>
      <w:r w:rsidR="00EA3E7C">
        <w:t xml:space="preserve"> for Embedded Devices (</w:t>
      </w:r>
      <w:r w:rsidR="00ED0FED">
        <w:t>WICED</w:t>
      </w:r>
      <w:r w:rsidR="00EA3E7C">
        <w:t>)</w:t>
      </w:r>
      <w:r w:rsidR="00ED0FED">
        <w:t xml:space="preserve"> </w:t>
      </w:r>
      <w:proofErr w:type="spellStart"/>
      <w:r w:rsidR="00ED0FED">
        <w:t>WiFi</w:t>
      </w:r>
      <w:proofErr w:type="spellEnd"/>
      <w:r w:rsidR="00ED0FED">
        <w:t xml:space="preserve"> 101</w:t>
      </w:r>
      <w:r>
        <w:t>. You should be able to</w:t>
      </w:r>
      <w:r w:rsidR="00ED0FED">
        <w:t xml:space="preserve"> </w:t>
      </w:r>
      <w:r w:rsidR="004D51FE">
        <w:t>explain</w:t>
      </w:r>
      <w:r w:rsidR="00ED0FED">
        <w:t xml:space="preserve"> the learning objectives, agenda, scope of the class, </w:t>
      </w:r>
      <w:r w:rsidR="004D51FE">
        <w:t xml:space="preserve">and </w:t>
      </w:r>
      <w:r w:rsidR="00ED0FED">
        <w:t>format of the lab manual.</w:t>
      </w:r>
      <w:r>
        <w:t xml:space="preserve"> </w:t>
      </w:r>
    </w:p>
    <w:p w14:paraId="730691AD" w14:textId="2BBF678E" w:rsidR="00EB629E" w:rsidRDefault="00EB629E" w:rsidP="00C61F72">
      <w:pPr>
        <w:pStyle w:val="Heading2"/>
      </w:pPr>
      <w:r>
        <w:t>Time</w:t>
      </w:r>
      <w:r w:rsidR="009C1B81">
        <w:t>: 30</w:t>
      </w:r>
      <w:r w:rsidR="00ED0FED">
        <w:t xml:space="preserve"> Minutes</w:t>
      </w:r>
    </w:p>
    <w:p w14:paraId="4D4701EF" w14:textId="0B874234" w:rsidR="00ED0FED" w:rsidRDefault="00ED0FED" w:rsidP="00C61F72">
      <w:pPr>
        <w:pStyle w:val="Heading2"/>
      </w:pPr>
      <w:r>
        <w:t>Prerequisites</w:t>
      </w:r>
    </w:p>
    <w:p w14:paraId="382200D8" w14:textId="6D95D3B2" w:rsidR="00ED0FED" w:rsidRDefault="00ED0FED" w:rsidP="0029288C">
      <w:r>
        <w:t>Solid fundamentals in C-Programming (</w:t>
      </w:r>
      <w:r w:rsidR="004D51FE">
        <w:t>fundamental</w:t>
      </w:r>
      <w:r w:rsidR="00EA3E7C">
        <w:t xml:space="preserve"> data </w:t>
      </w:r>
      <w:proofErr w:type="spellStart"/>
      <w:r w:rsidR="00EA3E7C">
        <w:t>types+operators</w:t>
      </w:r>
      <w:proofErr w:type="spellEnd"/>
      <w:r w:rsidR="00EA3E7C">
        <w:t xml:space="preserve"> and expressions, control flow, functions and program structure,</w:t>
      </w:r>
      <w:r w:rsidR="004D51FE">
        <w:t xml:space="preserve"> pointers</w:t>
      </w:r>
      <w:r w:rsidR="00EA3E7C">
        <w:t xml:space="preserve"> and arrays</w:t>
      </w:r>
      <w:r w:rsidR="004D51FE">
        <w:t xml:space="preserve">, </w:t>
      </w:r>
      <w:r>
        <w:t>data structures,</w:t>
      </w:r>
      <w:r w:rsidR="004D51FE">
        <w:t xml:space="preserve"> multi-file module programming)</w:t>
      </w:r>
    </w:p>
    <w:p w14:paraId="44711AD2" w14:textId="421ED43D" w:rsidR="004D51FE" w:rsidRDefault="004D51FE" w:rsidP="0029288C">
      <w:r>
        <w:t>Some experience with standard MCU concepts and peripherals</w:t>
      </w:r>
    </w:p>
    <w:p w14:paraId="79ECA8F2" w14:textId="5800F6F2" w:rsidR="00C61F72" w:rsidRDefault="00C61F72" w:rsidP="00C61F72">
      <w:pPr>
        <w:pStyle w:val="Heading2"/>
      </w:pPr>
      <w:r>
        <w:t>Scope</w:t>
      </w:r>
    </w:p>
    <w:p w14:paraId="50610A25" w14:textId="071A387D" w:rsidR="00C61F72" w:rsidRDefault="00C61F72" w:rsidP="0029288C">
      <w:r>
        <w:t>What this class is?</w:t>
      </w:r>
    </w:p>
    <w:p w14:paraId="09D4A9A6" w14:textId="5818B617" w:rsidR="004D3236" w:rsidRDefault="004D3236" w:rsidP="0029288C">
      <w:pPr>
        <w:pStyle w:val="ListParagraph"/>
        <w:numPr>
          <w:ilvl w:val="0"/>
          <w:numId w:val="22"/>
        </w:numPr>
      </w:pPr>
      <w:r>
        <w:t xml:space="preserve">A survey of </w:t>
      </w:r>
      <w:r w:rsidR="00E63761">
        <w:t xml:space="preserve">the </w:t>
      </w:r>
      <w:r>
        <w:t>WICED</w:t>
      </w:r>
      <w:r w:rsidR="00E63761">
        <w:t xml:space="preserve"> Ecosystem</w:t>
      </w:r>
      <w:r>
        <w:t xml:space="preserve"> (chips,</w:t>
      </w:r>
      <w:r w:rsidR="00E63761">
        <w:t xml:space="preserve"> modules,</w:t>
      </w:r>
      <w:r>
        <w:t xml:space="preserve"> software</w:t>
      </w:r>
      <w:r w:rsidR="00E63761">
        <w:t xml:space="preserve"> development kit</w:t>
      </w:r>
      <w:r>
        <w:t>, ecosystem etc</w:t>
      </w:r>
      <w:r w:rsidR="00E63761">
        <w:t>.</w:t>
      </w:r>
      <w:r>
        <w:t>)</w:t>
      </w:r>
    </w:p>
    <w:p w14:paraId="431CECBE" w14:textId="470E792E" w:rsidR="004D51FE" w:rsidRDefault="004D51FE" w:rsidP="0029288C">
      <w:pPr>
        <w:pStyle w:val="ListParagraph"/>
        <w:numPr>
          <w:ilvl w:val="0"/>
          <w:numId w:val="22"/>
        </w:numPr>
      </w:pPr>
      <w:r>
        <w:t xml:space="preserve">A survey of using the WICED </w:t>
      </w:r>
      <w:proofErr w:type="spellStart"/>
      <w:r>
        <w:t>WiFi</w:t>
      </w:r>
      <w:proofErr w:type="spellEnd"/>
      <w:r>
        <w:t xml:space="preserve"> SDK to create an IOT device by connecting common MCU I/O peripherals to the “Cloud</w:t>
      </w:r>
      <w:r w:rsidR="00E63761">
        <w:t>.</w:t>
      </w:r>
      <w:r>
        <w:t>”</w:t>
      </w:r>
    </w:p>
    <w:p w14:paraId="43441748" w14:textId="51375569" w:rsidR="004D51FE" w:rsidRDefault="00E63761" w:rsidP="0029288C">
      <w:pPr>
        <w:pStyle w:val="ListParagraph"/>
        <w:numPr>
          <w:ilvl w:val="0"/>
          <w:numId w:val="22"/>
        </w:numPr>
      </w:pPr>
      <w:r>
        <w:t xml:space="preserve">An introduction to </w:t>
      </w:r>
      <w:proofErr w:type="spellStart"/>
      <w:r>
        <w:t>WiFi</w:t>
      </w:r>
      <w:proofErr w:type="spellEnd"/>
      <w:r>
        <w:t>.</w:t>
      </w:r>
    </w:p>
    <w:p w14:paraId="1EC3C417" w14:textId="5BD76550" w:rsidR="004D51FE" w:rsidRDefault="004D51FE" w:rsidP="0029288C">
      <w:pPr>
        <w:pStyle w:val="ListParagraph"/>
        <w:numPr>
          <w:ilvl w:val="0"/>
          <w:numId w:val="22"/>
        </w:numPr>
      </w:pPr>
      <w:r>
        <w:t xml:space="preserve">An introduction to </w:t>
      </w:r>
      <w:r w:rsidR="00E63761">
        <w:t xml:space="preserve">the </w:t>
      </w:r>
      <w:r>
        <w:t>TCP/IP</w:t>
      </w:r>
      <w:r w:rsidR="00E63761">
        <w:t xml:space="preserve"> protocol stack</w:t>
      </w:r>
      <w:r>
        <w:t>, common cloud application protocols (MQQT, HTTP, COAP) and</w:t>
      </w:r>
      <w:r w:rsidR="006C4A51">
        <w:t xml:space="preserve"> </w:t>
      </w:r>
      <w:r w:rsidR="005F67C7">
        <w:t>REST</w:t>
      </w:r>
      <w:r>
        <w:t xml:space="preserve"> </w:t>
      </w:r>
    </w:p>
    <w:p w14:paraId="1D5DF3B7" w14:textId="385B6B01" w:rsidR="004D51FE" w:rsidRDefault="004D51FE" w:rsidP="0029288C">
      <w:pPr>
        <w:pStyle w:val="ListParagraph"/>
        <w:numPr>
          <w:ilvl w:val="0"/>
          <w:numId w:val="22"/>
        </w:numPr>
      </w:pPr>
      <w:r>
        <w:t xml:space="preserve">An introduction to some cloud providers (Amazon AWS, IBM </w:t>
      </w:r>
      <w:proofErr w:type="spellStart"/>
      <w:r>
        <w:t>Bluemix</w:t>
      </w:r>
      <w:proofErr w:type="spellEnd"/>
      <w:r>
        <w:t>, Microsoft Azure)</w:t>
      </w:r>
    </w:p>
    <w:p w14:paraId="4DB9E27D" w14:textId="4B954FDB" w:rsidR="00C61F72" w:rsidRDefault="00C61F72" w:rsidP="0029288C">
      <w:r>
        <w:t>What this class is not?</w:t>
      </w:r>
    </w:p>
    <w:p w14:paraId="4C9EF241" w14:textId="3EFFB66E" w:rsidR="004D3236" w:rsidRDefault="004D51FE" w:rsidP="0029288C">
      <w:pPr>
        <w:pStyle w:val="ListParagraph"/>
        <w:numPr>
          <w:ilvl w:val="0"/>
          <w:numId w:val="23"/>
        </w:numPr>
      </w:pPr>
      <w:r>
        <w:t>A C-programming primer</w:t>
      </w:r>
      <w:r w:rsidR="00E63761">
        <w:t>.</w:t>
      </w:r>
    </w:p>
    <w:p w14:paraId="6D4F8D90" w14:textId="5518DFE0" w:rsidR="004D3236" w:rsidRDefault="004D3236" w:rsidP="0029288C">
      <w:pPr>
        <w:pStyle w:val="ListParagraph"/>
        <w:numPr>
          <w:ilvl w:val="0"/>
          <w:numId w:val="23"/>
        </w:numPr>
      </w:pPr>
      <w:r>
        <w:t xml:space="preserve">A detailed examination of </w:t>
      </w:r>
      <w:proofErr w:type="spellStart"/>
      <w:r>
        <w:t>WiFi</w:t>
      </w:r>
      <w:proofErr w:type="spellEnd"/>
    </w:p>
    <w:p w14:paraId="5168C734" w14:textId="73067140" w:rsidR="004D51FE" w:rsidRDefault="004D51FE" w:rsidP="0029288C">
      <w:pPr>
        <w:pStyle w:val="ListParagraph"/>
        <w:numPr>
          <w:ilvl w:val="0"/>
          <w:numId w:val="23"/>
        </w:numPr>
      </w:pPr>
      <w:r>
        <w:t>An advanced network programming class</w:t>
      </w:r>
      <w:r w:rsidR="00E63761">
        <w:t>.</w:t>
      </w:r>
    </w:p>
    <w:p w14:paraId="52BD849D" w14:textId="0A9EF8D7" w:rsidR="00ED0FED" w:rsidRDefault="00ED0FED" w:rsidP="0029288C">
      <w:pPr>
        <w:pStyle w:val="ListParagraph"/>
        <w:numPr>
          <w:ilvl w:val="0"/>
          <w:numId w:val="23"/>
        </w:numPr>
      </w:pPr>
      <w:r>
        <w:t xml:space="preserve">An introduction to </w:t>
      </w:r>
      <w:r w:rsidR="004D51FE">
        <w:t>B</w:t>
      </w:r>
      <w:r>
        <w:t>luetooth</w:t>
      </w:r>
      <w:r w:rsidR="00E63761">
        <w:t>.</w:t>
      </w:r>
    </w:p>
    <w:p w14:paraId="6ADF018C" w14:textId="4BB49FE9" w:rsidR="00E63761" w:rsidRDefault="004D51FE" w:rsidP="0029288C">
      <w:pPr>
        <w:pStyle w:val="ListParagraph"/>
        <w:numPr>
          <w:ilvl w:val="0"/>
          <w:numId w:val="23"/>
        </w:numPr>
      </w:pPr>
      <w:r>
        <w:t>A detailed examination of fundamental MCU peripherals</w:t>
      </w:r>
      <w:r w:rsidR="00E63761">
        <w:t>.</w:t>
      </w:r>
    </w:p>
    <w:p w14:paraId="2515ADAE" w14:textId="17BCB26B" w:rsidR="00653120" w:rsidRPr="00E63761" w:rsidRDefault="00653120" w:rsidP="0029288C">
      <w:pPr>
        <w:pStyle w:val="ListParagraph"/>
        <w:numPr>
          <w:ilvl w:val="0"/>
          <w:numId w:val="23"/>
        </w:numPr>
      </w:pPr>
      <w:r>
        <w:t>A detailed tutorial of advanced uses of WICED (Streaming Audio, Bluetooth/</w:t>
      </w:r>
      <w:proofErr w:type="spellStart"/>
      <w:r>
        <w:t>Wifi</w:t>
      </w:r>
      <w:proofErr w:type="spellEnd"/>
      <w:r>
        <w:t xml:space="preserve"> Combos, TCP/IP Bridging/Routing</w:t>
      </w:r>
      <w:proofErr w:type="gramStart"/>
      <w:r>
        <w:t>, )</w:t>
      </w:r>
      <w:proofErr w:type="gramEnd"/>
    </w:p>
    <w:p w14:paraId="5ECF0377" w14:textId="66CB2F19" w:rsidR="0722FFD3" w:rsidRDefault="007E0232" w:rsidP="00DE180B">
      <w:pPr>
        <w:pStyle w:val="Heading1"/>
      </w:pPr>
      <w:r>
        <w:t xml:space="preserve">Chapter 1: </w:t>
      </w:r>
      <w:r w:rsidR="57A6D48C">
        <w:t xml:space="preserve">Tour of WICED </w:t>
      </w:r>
      <w:proofErr w:type="spellStart"/>
      <w:r w:rsidR="00ED0FED">
        <w:t>WiFi</w:t>
      </w:r>
      <w:proofErr w:type="spellEnd"/>
    </w:p>
    <w:p w14:paraId="4C506D38" w14:textId="0AC3EC24" w:rsidR="00C61F72" w:rsidRDefault="00C61F72" w:rsidP="00C61F72">
      <w:pPr>
        <w:pStyle w:val="Heading2"/>
      </w:pPr>
      <w:r>
        <w:t>Objective</w:t>
      </w:r>
    </w:p>
    <w:p w14:paraId="2C425DEF" w14:textId="040EDF3B" w:rsidR="00E63761" w:rsidRPr="00E63761" w:rsidRDefault="00E63761" w:rsidP="00E63761">
      <w:r>
        <w:t xml:space="preserve">After </w:t>
      </w:r>
      <w:r w:rsidR="007B104F">
        <w:t xml:space="preserve">completing </w:t>
      </w:r>
      <w:r>
        <w:t xml:space="preserve">chapter 1 you should understand from a top level view, all of the components of the WICED ecosystem including the chips, modules, software, documentation, support infrastructure and </w:t>
      </w:r>
      <w:r>
        <w:lastRenderedPageBreak/>
        <w:t>development kits.  You should have WICED install</w:t>
      </w:r>
      <w:r w:rsidR="00EB1C66">
        <w:t xml:space="preserve">ed and working on your computer.  In </w:t>
      </w:r>
      <w:proofErr w:type="gramStart"/>
      <w:r w:rsidR="00EB1C66">
        <w:t>addition</w:t>
      </w:r>
      <w:proofErr w:type="gramEnd"/>
      <w:r>
        <w:t xml:space="preserve"> you will ha</w:t>
      </w:r>
      <w:r w:rsidR="00EB1C66">
        <w:t xml:space="preserve">ve completed your first project, </w:t>
      </w:r>
      <w:r>
        <w:t>successfully programmed and verified its functionality.</w:t>
      </w:r>
    </w:p>
    <w:p w14:paraId="00201B1E" w14:textId="01AD3E36" w:rsidR="00EB629E" w:rsidRDefault="00EB629E" w:rsidP="00C61F72">
      <w:pPr>
        <w:pStyle w:val="Heading2"/>
      </w:pPr>
      <w:r>
        <w:t>Time</w:t>
      </w:r>
      <w:r w:rsidR="0021664D">
        <w:t>: 2</w:t>
      </w:r>
      <w:r w:rsidR="00E63761">
        <w:t xml:space="preserve"> Hours</w:t>
      </w:r>
    </w:p>
    <w:p w14:paraId="11CB4973" w14:textId="098F9C64" w:rsidR="00C61F72" w:rsidRDefault="00C61F72" w:rsidP="00C61F72">
      <w:pPr>
        <w:pStyle w:val="Heading2"/>
      </w:pPr>
      <w:r>
        <w:t>Fundamentals</w:t>
      </w:r>
    </w:p>
    <w:p w14:paraId="1EC55121" w14:textId="0E22F3FA" w:rsidR="007E0232" w:rsidRDefault="007E0232" w:rsidP="007E0232">
      <w:pPr>
        <w:pStyle w:val="Heading3"/>
      </w:pPr>
      <w:r>
        <w:t xml:space="preserve">Tour of </w:t>
      </w:r>
      <w:proofErr w:type="spellStart"/>
      <w:r w:rsidR="00ED0FED">
        <w:t>WiFi</w:t>
      </w:r>
      <w:proofErr w:type="spellEnd"/>
      <w:r w:rsidR="00ED0FED">
        <w:t xml:space="preserve"> SDK</w:t>
      </w:r>
    </w:p>
    <w:p w14:paraId="6E7106F5" w14:textId="7AFF0786" w:rsidR="00397ACA" w:rsidRDefault="00397ACA" w:rsidP="0029288C">
      <w:r>
        <w:t>Eclipse</w:t>
      </w:r>
    </w:p>
    <w:p w14:paraId="44D818BA" w14:textId="0124C750" w:rsidR="007E0232" w:rsidRDefault="007E0232" w:rsidP="0029288C">
      <w:r>
        <w:t>Directories</w:t>
      </w:r>
    </w:p>
    <w:p w14:paraId="31396D70" w14:textId="77777777" w:rsidR="007E0232" w:rsidRDefault="007E0232" w:rsidP="0029288C">
      <w:r>
        <w:t>App</w:t>
      </w:r>
    </w:p>
    <w:p w14:paraId="032841AD" w14:textId="77777777" w:rsidR="007E0232" w:rsidRDefault="007E0232" w:rsidP="0029288C">
      <w:r>
        <w:t>Doc</w:t>
      </w:r>
    </w:p>
    <w:p w14:paraId="3A6C311C" w14:textId="77777777" w:rsidR="007E0232" w:rsidRDefault="007E0232" w:rsidP="0029288C">
      <w:r>
        <w:t>Platform</w:t>
      </w:r>
    </w:p>
    <w:p w14:paraId="63A4DFE8" w14:textId="77777777" w:rsidR="007E0232" w:rsidRDefault="007E0232" w:rsidP="0029288C">
      <w:r>
        <w:t>Libraries</w:t>
      </w:r>
    </w:p>
    <w:p w14:paraId="472EA4DE" w14:textId="3849F894" w:rsidR="007E0232" w:rsidRDefault="007B104F" w:rsidP="0029288C">
      <w:r>
        <w:t>Resources</w:t>
      </w:r>
    </w:p>
    <w:p w14:paraId="6377AD77" w14:textId="77777777" w:rsidR="007E0232" w:rsidRDefault="007E0232" w:rsidP="0029288C">
      <w:r>
        <w:t>Tools?</w:t>
      </w:r>
    </w:p>
    <w:p w14:paraId="01469FC0" w14:textId="77777777" w:rsidR="007E0232" w:rsidRDefault="007E0232" w:rsidP="0029288C">
      <w:r>
        <w:t>Include?</w:t>
      </w:r>
    </w:p>
    <w:p w14:paraId="0D6B4359" w14:textId="77777777" w:rsidR="007E0232" w:rsidRDefault="007E0232" w:rsidP="0029288C">
      <w:r>
        <w:t>Build?</w:t>
      </w:r>
    </w:p>
    <w:p w14:paraId="67036275" w14:textId="0FA4E7D1" w:rsidR="007E0232" w:rsidRDefault="007E0232" w:rsidP="007E0232">
      <w:pPr>
        <w:pStyle w:val="Heading3"/>
      </w:pPr>
      <w:r>
        <w:t>Tour of documentation</w:t>
      </w:r>
    </w:p>
    <w:p w14:paraId="07E4FF88" w14:textId="77777777" w:rsidR="007E0232" w:rsidRDefault="007E0232" w:rsidP="0029288C">
      <w:r>
        <w:t>In the SDK</w:t>
      </w:r>
    </w:p>
    <w:p w14:paraId="772BB81B" w14:textId="77777777" w:rsidR="007E0232" w:rsidRDefault="007E0232" w:rsidP="0029288C">
      <w:r>
        <w:t>On the Web</w:t>
      </w:r>
    </w:p>
    <w:p w14:paraId="6342CA62" w14:textId="77777777" w:rsidR="007E0232" w:rsidRDefault="007E0232" w:rsidP="007E0232">
      <w:pPr>
        <w:pStyle w:val="Heading3"/>
      </w:pPr>
      <w:r>
        <w:t>Forum</w:t>
      </w:r>
    </w:p>
    <w:p w14:paraId="145B0512" w14:textId="7D82604F" w:rsidR="007E0232" w:rsidRDefault="007E0232" w:rsidP="007E0232">
      <w:pPr>
        <w:pStyle w:val="Heading3"/>
      </w:pPr>
      <w:r>
        <w:t xml:space="preserve">Tour of </w:t>
      </w:r>
      <w:proofErr w:type="spellStart"/>
      <w:r>
        <w:t>WiFi</w:t>
      </w:r>
      <w:proofErr w:type="spellEnd"/>
      <w:r w:rsidR="00ED0FED">
        <w:t xml:space="preserve"> </w:t>
      </w:r>
    </w:p>
    <w:tbl>
      <w:tblPr>
        <w:tblStyle w:val="TableGrid"/>
        <w:tblW w:w="0" w:type="auto"/>
        <w:tblLook w:val="04A0" w:firstRow="1" w:lastRow="0" w:firstColumn="1" w:lastColumn="0" w:noHBand="0" w:noVBand="1"/>
      </w:tblPr>
      <w:tblGrid>
        <w:gridCol w:w="1361"/>
        <w:gridCol w:w="1413"/>
        <w:gridCol w:w="1397"/>
        <w:gridCol w:w="1361"/>
        <w:gridCol w:w="1109"/>
        <w:gridCol w:w="1429"/>
        <w:gridCol w:w="1280"/>
      </w:tblGrid>
      <w:tr w:rsidR="0098674F" w14:paraId="7CBD6D70" w14:textId="77777777" w:rsidTr="0098674F">
        <w:tc>
          <w:tcPr>
            <w:tcW w:w="1361" w:type="dxa"/>
          </w:tcPr>
          <w:p w14:paraId="7EAEFD29" w14:textId="41A881AC" w:rsidR="0098674F" w:rsidRPr="0098674F" w:rsidRDefault="0098674F" w:rsidP="0029288C">
            <w:pPr>
              <w:rPr>
                <w:b/>
              </w:rPr>
            </w:pPr>
            <w:r w:rsidRPr="0098674F">
              <w:rPr>
                <w:b/>
              </w:rPr>
              <w:t>IEEE Standard</w:t>
            </w:r>
          </w:p>
        </w:tc>
        <w:tc>
          <w:tcPr>
            <w:tcW w:w="1413" w:type="dxa"/>
          </w:tcPr>
          <w:p w14:paraId="1A32FE71" w14:textId="4FCAE53A" w:rsidR="0098674F" w:rsidRPr="0098674F" w:rsidRDefault="0098674F" w:rsidP="0029288C">
            <w:pPr>
              <w:rPr>
                <w:b/>
              </w:rPr>
            </w:pPr>
            <w:r w:rsidRPr="0098674F">
              <w:rPr>
                <w:b/>
              </w:rPr>
              <w:t>Bandwidth</w:t>
            </w:r>
          </w:p>
        </w:tc>
        <w:tc>
          <w:tcPr>
            <w:tcW w:w="1397" w:type="dxa"/>
          </w:tcPr>
          <w:p w14:paraId="3157E1EF" w14:textId="35C8BADC" w:rsidR="0098674F" w:rsidRPr="0098674F" w:rsidRDefault="0098674F" w:rsidP="0029288C">
            <w:pPr>
              <w:rPr>
                <w:b/>
              </w:rPr>
            </w:pPr>
            <w:r w:rsidRPr="0098674F">
              <w:rPr>
                <w:b/>
              </w:rPr>
              <w:t>Frequency</w:t>
            </w:r>
          </w:p>
        </w:tc>
        <w:tc>
          <w:tcPr>
            <w:tcW w:w="1361" w:type="dxa"/>
          </w:tcPr>
          <w:p w14:paraId="13836019" w14:textId="70B56D20" w:rsidR="0098674F" w:rsidRPr="0098674F" w:rsidRDefault="0098674F" w:rsidP="0029288C">
            <w:pPr>
              <w:rPr>
                <w:b/>
              </w:rPr>
            </w:pPr>
            <w:r w:rsidRPr="0098674F">
              <w:rPr>
                <w:b/>
              </w:rPr>
              <w:t>Channels</w:t>
            </w:r>
          </w:p>
        </w:tc>
        <w:tc>
          <w:tcPr>
            <w:tcW w:w="1109" w:type="dxa"/>
          </w:tcPr>
          <w:p w14:paraId="6B0D489E" w14:textId="5F50FC44" w:rsidR="0098674F" w:rsidRPr="0098674F" w:rsidRDefault="0098674F" w:rsidP="0029288C">
            <w:pPr>
              <w:rPr>
                <w:b/>
              </w:rPr>
            </w:pPr>
            <w:r>
              <w:rPr>
                <w:b/>
              </w:rPr>
              <w:t>Channel Width</w:t>
            </w:r>
          </w:p>
        </w:tc>
        <w:tc>
          <w:tcPr>
            <w:tcW w:w="1429" w:type="dxa"/>
          </w:tcPr>
          <w:p w14:paraId="320A637E" w14:textId="74010FDF" w:rsidR="0098674F" w:rsidRPr="0098674F" w:rsidRDefault="00EB1C66" w:rsidP="0029288C">
            <w:pPr>
              <w:rPr>
                <w:b/>
              </w:rPr>
            </w:pPr>
            <w:r>
              <w:rPr>
                <w:b/>
              </w:rPr>
              <w:t>MIMO</w:t>
            </w:r>
            <w:r w:rsidR="0098674F" w:rsidRPr="0098674F">
              <w:rPr>
                <w:b/>
              </w:rPr>
              <w:t>/SISO</w:t>
            </w:r>
          </w:p>
        </w:tc>
        <w:tc>
          <w:tcPr>
            <w:tcW w:w="1280" w:type="dxa"/>
          </w:tcPr>
          <w:p w14:paraId="5397AC64" w14:textId="78837CA5" w:rsidR="0098674F" w:rsidRPr="0098674F" w:rsidRDefault="0098674F" w:rsidP="0029288C">
            <w:pPr>
              <w:rPr>
                <w:b/>
              </w:rPr>
            </w:pPr>
            <w:r w:rsidRPr="0098674F">
              <w:rPr>
                <w:b/>
              </w:rPr>
              <w:t>Range</w:t>
            </w:r>
          </w:p>
        </w:tc>
      </w:tr>
      <w:tr w:rsidR="0098674F" w14:paraId="4C023629" w14:textId="77777777" w:rsidTr="0098674F">
        <w:tc>
          <w:tcPr>
            <w:tcW w:w="1361" w:type="dxa"/>
          </w:tcPr>
          <w:p w14:paraId="0A1C5E39" w14:textId="5A9CF2FA" w:rsidR="0098674F" w:rsidRDefault="00FD3BC1" w:rsidP="0029288C">
            <w:hyperlink r:id="rId6" w:history="1">
              <w:r w:rsidR="0098674F" w:rsidRPr="0098674F">
                <w:rPr>
                  <w:rStyle w:val="Hyperlink"/>
                </w:rPr>
                <w:t>802.11a</w:t>
              </w:r>
            </w:hyperlink>
          </w:p>
        </w:tc>
        <w:tc>
          <w:tcPr>
            <w:tcW w:w="1413" w:type="dxa"/>
          </w:tcPr>
          <w:p w14:paraId="7D575FFC" w14:textId="52EA9C35" w:rsidR="0098674F" w:rsidRDefault="0098674F" w:rsidP="0029288C">
            <w:r>
              <w:t xml:space="preserve">54 </w:t>
            </w:r>
            <w:proofErr w:type="spellStart"/>
            <w:r>
              <w:t>Mbits</w:t>
            </w:r>
            <w:proofErr w:type="spellEnd"/>
            <w:r>
              <w:t>/s</w:t>
            </w:r>
          </w:p>
        </w:tc>
        <w:tc>
          <w:tcPr>
            <w:tcW w:w="1397" w:type="dxa"/>
          </w:tcPr>
          <w:p w14:paraId="1C0A37FE" w14:textId="47AF0E82" w:rsidR="0098674F" w:rsidRDefault="0098674F" w:rsidP="0029288C">
            <w:r>
              <w:t>5 GHz</w:t>
            </w:r>
          </w:p>
        </w:tc>
        <w:tc>
          <w:tcPr>
            <w:tcW w:w="1361" w:type="dxa"/>
          </w:tcPr>
          <w:p w14:paraId="4F12BF0C" w14:textId="77777777" w:rsidR="0098674F" w:rsidRDefault="0098674F" w:rsidP="0029288C"/>
        </w:tc>
        <w:tc>
          <w:tcPr>
            <w:tcW w:w="1109" w:type="dxa"/>
          </w:tcPr>
          <w:p w14:paraId="7B9DB36B" w14:textId="77777777" w:rsidR="0098674F" w:rsidRDefault="0098674F" w:rsidP="0029288C"/>
        </w:tc>
        <w:tc>
          <w:tcPr>
            <w:tcW w:w="1429" w:type="dxa"/>
          </w:tcPr>
          <w:p w14:paraId="1D381CE8" w14:textId="77A7CE2E" w:rsidR="0098674F" w:rsidRDefault="0098674F" w:rsidP="0029288C"/>
        </w:tc>
        <w:tc>
          <w:tcPr>
            <w:tcW w:w="1280" w:type="dxa"/>
          </w:tcPr>
          <w:p w14:paraId="0CB9B931" w14:textId="77777777" w:rsidR="0098674F" w:rsidRDefault="0098674F" w:rsidP="0029288C"/>
        </w:tc>
      </w:tr>
      <w:tr w:rsidR="0098674F" w14:paraId="35340B8F" w14:textId="77777777" w:rsidTr="0098674F">
        <w:tc>
          <w:tcPr>
            <w:tcW w:w="1361" w:type="dxa"/>
          </w:tcPr>
          <w:p w14:paraId="0BE4A6ED" w14:textId="427D2BCC" w:rsidR="0098674F" w:rsidRDefault="00FD3BC1" w:rsidP="0029288C">
            <w:hyperlink r:id="rId7" w:history="1">
              <w:r w:rsidR="0098674F" w:rsidRPr="0098674F">
                <w:rPr>
                  <w:rStyle w:val="Hyperlink"/>
                </w:rPr>
                <w:t>802.11b</w:t>
              </w:r>
            </w:hyperlink>
          </w:p>
        </w:tc>
        <w:tc>
          <w:tcPr>
            <w:tcW w:w="1413" w:type="dxa"/>
          </w:tcPr>
          <w:p w14:paraId="5DE49861" w14:textId="0D7782C9" w:rsidR="0098674F" w:rsidRDefault="0098674F" w:rsidP="0029288C">
            <w:r>
              <w:t xml:space="preserve">11 </w:t>
            </w:r>
            <w:proofErr w:type="spellStart"/>
            <w:r>
              <w:t>Mbits</w:t>
            </w:r>
            <w:proofErr w:type="spellEnd"/>
            <w:r>
              <w:t>/s</w:t>
            </w:r>
          </w:p>
        </w:tc>
        <w:tc>
          <w:tcPr>
            <w:tcW w:w="1397" w:type="dxa"/>
          </w:tcPr>
          <w:p w14:paraId="25B6A99E" w14:textId="0A3C0883" w:rsidR="0098674F" w:rsidRDefault="0098674F" w:rsidP="0029288C">
            <w:r>
              <w:t>2.4 GHz</w:t>
            </w:r>
          </w:p>
        </w:tc>
        <w:tc>
          <w:tcPr>
            <w:tcW w:w="1361" w:type="dxa"/>
          </w:tcPr>
          <w:p w14:paraId="6B95C6D9" w14:textId="77777777" w:rsidR="0098674F" w:rsidRDefault="0098674F" w:rsidP="0029288C"/>
        </w:tc>
        <w:tc>
          <w:tcPr>
            <w:tcW w:w="1109" w:type="dxa"/>
          </w:tcPr>
          <w:p w14:paraId="4AC2937B" w14:textId="77777777" w:rsidR="0098674F" w:rsidRDefault="0098674F" w:rsidP="0029288C"/>
        </w:tc>
        <w:tc>
          <w:tcPr>
            <w:tcW w:w="1429" w:type="dxa"/>
          </w:tcPr>
          <w:p w14:paraId="6BFA525D" w14:textId="6BF901AF" w:rsidR="0098674F" w:rsidRDefault="0098674F" w:rsidP="0029288C"/>
        </w:tc>
        <w:tc>
          <w:tcPr>
            <w:tcW w:w="1280" w:type="dxa"/>
          </w:tcPr>
          <w:p w14:paraId="7D36AA66" w14:textId="77777777" w:rsidR="0098674F" w:rsidRDefault="0098674F" w:rsidP="0029288C"/>
        </w:tc>
      </w:tr>
      <w:tr w:rsidR="0098674F" w14:paraId="244E3BDF" w14:textId="77777777" w:rsidTr="0098674F">
        <w:tc>
          <w:tcPr>
            <w:tcW w:w="1361" w:type="dxa"/>
          </w:tcPr>
          <w:p w14:paraId="28AC3435" w14:textId="5805AAB4" w:rsidR="0098674F" w:rsidRDefault="00FD3BC1" w:rsidP="0029288C">
            <w:hyperlink r:id="rId8" w:history="1">
              <w:r w:rsidR="0098674F" w:rsidRPr="0098674F">
                <w:rPr>
                  <w:rStyle w:val="Hyperlink"/>
                </w:rPr>
                <w:t>802.11g</w:t>
              </w:r>
            </w:hyperlink>
          </w:p>
        </w:tc>
        <w:tc>
          <w:tcPr>
            <w:tcW w:w="1413" w:type="dxa"/>
          </w:tcPr>
          <w:p w14:paraId="715BA520" w14:textId="3CE11137" w:rsidR="0098674F" w:rsidRDefault="0098674F" w:rsidP="0029288C">
            <w:r>
              <w:t xml:space="preserve">54 </w:t>
            </w:r>
            <w:proofErr w:type="spellStart"/>
            <w:r>
              <w:t>Mbits</w:t>
            </w:r>
            <w:proofErr w:type="spellEnd"/>
            <w:r>
              <w:t>/s</w:t>
            </w:r>
          </w:p>
        </w:tc>
        <w:tc>
          <w:tcPr>
            <w:tcW w:w="1397" w:type="dxa"/>
          </w:tcPr>
          <w:p w14:paraId="63DAAE97" w14:textId="21CC75C8" w:rsidR="0098674F" w:rsidRDefault="0098674F" w:rsidP="0029288C">
            <w:r>
              <w:t>GHz</w:t>
            </w:r>
          </w:p>
        </w:tc>
        <w:tc>
          <w:tcPr>
            <w:tcW w:w="1361" w:type="dxa"/>
          </w:tcPr>
          <w:p w14:paraId="5768BB55" w14:textId="77777777" w:rsidR="0098674F" w:rsidRDefault="0098674F" w:rsidP="0029288C"/>
        </w:tc>
        <w:tc>
          <w:tcPr>
            <w:tcW w:w="1109" w:type="dxa"/>
          </w:tcPr>
          <w:p w14:paraId="1F4F86CE" w14:textId="77777777" w:rsidR="0098674F" w:rsidRDefault="0098674F" w:rsidP="0029288C"/>
        </w:tc>
        <w:tc>
          <w:tcPr>
            <w:tcW w:w="1429" w:type="dxa"/>
          </w:tcPr>
          <w:p w14:paraId="67E79BF8" w14:textId="25A0A7BB" w:rsidR="0098674F" w:rsidRDefault="0098674F" w:rsidP="0029288C"/>
        </w:tc>
        <w:tc>
          <w:tcPr>
            <w:tcW w:w="1280" w:type="dxa"/>
          </w:tcPr>
          <w:p w14:paraId="3B576F1B" w14:textId="77777777" w:rsidR="0098674F" w:rsidRDefault="0098674F" w:rsidP="0029288C"/>
        </w:tc>
      </w:tr>
      <w:tr w:rsidR="0098674F" w14:paraId="7C7818B7" w14:textId="77777777" w:rsidTr="0098674F">
        <w:tc>
          <w:tcPr>
            <w:tcW w:w="1361" w:type="dxa"/>
          </w:tcPr>
          <w:p w14:paraId="685BA46A" w14:textId="1C1C13E7" w:rsidR="0098674F" w:rsidRDefault="00FD3BC1" w:rsidP="0029288C">
            <w:hyperlink r:id="rId9" w:history="1">
              <w:r w:rsidR="0098674F" w:rsidRPr="0098674F">
                <w:rPr>
                  <w:rStyle w:val="Hyperlink"/>
                </w:rPr>
                <w:t>802.11n</w:t>
              </w:r>
            </w:hyperlink>
          </w:p>
        </w:tc>
        <w:tc>
          <w:tcPr>
            <w:tcW w:w="1413" w:type="dxa"/>
          </w:tcPr>
          <w:p w14:paraId="1EBF5E83" w14:textId="060ADCBA" w:rsidR="0098674F" w:rsidRDefault="0098674F" w:rsidP="0029288C">
            <w:r>
              <w:t xml:space="preserve">600 </w:t>
            </w:r>
            <w:proofErr w:type="spellStart"/>
            <w:r>
              <w:t>Mbits</w:t>
            </w:r>
            <w:proofErr w:type="spellEnd"/>
            <w:r>
              <w:t>/s</w:t>
            </w:r>
          </w:p>
        </w:tc>
        <w:tc>
          <w:tcPr>
            <w:tcW w:w="1397" w:type="dxa"/>
          </w:tcPr>
          <w:p w14:paraId="2E997F90" w14:textId="40EAAD65" w:rsidR="0098674F" w:rsidRDefault="0098674F" w:rsidP="0029288C">
            <w:r>
              <w:t>2.4GHz / 5 GHz</w:t>
            </w:r>
          </w:p>
        </w:tc>
        <w:tc>
          <w:tcPr>
            <w:tcW w:w="1361" w:type="dxa"/>
          </w:tcPr>
          <w:p w14:paraId="51BF8516" w14:textId="77777777" w:rsidR="0098674F" w:rsidRDefault="0098674F" w:rsidP="0029288C"/>
        </w:tc>
        <w:tc>
          <w:tcPr>
            <w:tcW w:w="1109" w:type="dxa"/>
          </w:tcPr>
          <w:p w14:paraId="37E2C421" w14:textId="77777777" w:rsidR="0098674F" w:rsidRDefault="0098674F" w:rsidP="0029288C"/>
        </w:tc>
        <w:tc>
          <w:tcPr>
            <w:tcW w:w="1429" w:type="dxa"/>
          </w:tcPr>
          <w:p w14:paraId="3B618BA9" w14:textId="48F34675" w:rsidR="0098674F" w:rsidRDefault="0098674F" w:rsidP="0029288C"/>
        </w:tc>
        <w:tc>
          <w:tcPr>
            <w:tcW w:w="1280" w:type="dxa"/>
          </w:tcPr>
          <w:p w14:paraId="2837B71A" w14:textId="77777777" w:rsidR="0098674F" w:rsidRDefault="0098674F" w:rsidP="0029288C"/>
        </w:tc>
      </w:tr>
      <w:tr w:rsidR="0098674F" w14:paraId="34A764A8" w14:textId="77777777" w:rsidTr="0098674F">
        <w:tc>
          <w:tcPr>
            <w:tcW w:w="1361" w:type="dxa"/>
          </w:tcPr>
          <w:p w14:paraId="26590E22" w14:textId="7B32C676" w:rsidR="0098674F" w:rsidRDefault="00FD3BC1" w:rsidP="0029288C">
            <w:hyperlink r:id="rId10" w:history="1">
              <w:r w:rsidR="0098674F" w:rsidRPr="00EB1C66">
                <w:rPr>
                  <w:rStyle w:val="Hyperlink"/>
                </w:rPr>
                <w:t>802.11ac</w:t>
              </w:r>
            </w:hyperlink>
          </w:p>
        </w:tc>
        <w:tc>
          <w:tcPr>
            <w:tcW w:w="1413" w:type="dxa"/>
          </w:tcPr>
          <w:p w14:paraId="417FE653" w14:textId="77777777" w:rsidR="0098674F" w:rsidRDefault="0098674F" w:rsidP="0029288C"/>
        </w:tc>
        <w:tc>
          <w:tcPr>
            <w:tcW w:w="1397" w:type="dxa"/>
          </w:tcPr>
          <w:p w14:paraId="62B3CBED" w14:textId="77777777" w:rsidR="0098674F" w:rsidRDefault="0098674F" w:rsidP="0029288C"/>
        </w:tc>
        <w:tc>
          <w:tcPr>
            <w:tcW w:w="1361" w:type="dxa"/>
          </w:tcPr>
          <w:p w14:paraId="26A331C5" w14:textId="77777777" w:rsidR="0098674F" w:rsidRDefault="0098674F" w:rsidP="0029288C"/>
        </w:tc>
        <w:tc>
          <w:tcPr>
            <w:tcW w:w="1109" w:type="dxa"/>
          </w:tcPr>
          <w:p w14:paraId="1D8DADCB" w14:textId="77777777" w:rsidR="0098674F" w:rsidRDefault="0098674F" w:rsidP="0029288C"/>
        </w:tc>
        <w:tc>
          <w:tcPr>
            <w:tcW w:w="1429" w:type="dxa"/>
          </w:tcPr>
          <w:p w14:paraId="5DB910E8" w14:textId="118B06B9" w:rsidR="0098674F" w:rsidRDefault="0098674F" w:rsidP="0029288C"/>
        </w:tc>
        <w:tc>
          <w:tcPr>
            <w:tcW w:w="1280" w:type="dxa"/>
          </w:tcPr>
          <w:p w14:paraId="1FCA72EB" w14:textId="77777777" w:rsidR="0098674F" w:rsidRDefault="0098674F" w:rsidP="0029288C"/>
        </w:tc>
      </w:tr>
    </w:tbl>
    <w:p w14:paraId="6E4CC2EA" w14:textId="32FBE744" w:rsidR="007E0232" w:rsidRDefault="007E0232" w:rsidP="007E0232">
      <w:pPr>
        <w:pStyle w:val="Heading3"/>
      </w:pPr>
      <w:r>
        <w:lastRenderedPageBreak/>
        <w:t xml:space="preserve">Tour of </w:t>
      </w:r>
      <w:r w:rsidR="00227150">
        <w:t>C</w:t>
      </w:r>
      <w:r>
        <w:t>hips</w:t>
      </w:r>
    </w:p>
    <w:p w14:paraId="11DE879E" w14:textId="77777777" w:rsidR="007E0232" w:rsidRDefault="007E0232" w:rsidP="0029288C">
      <w:r>
        <w:t>4343W + 43438</w:t>
      </w:r>
    </w:p>
    <w:p w14:paraId="21056E93" w14:textId="77777777" w:rsidR="007E0232" w:rsidRDefault="007E0232" w:rsidP="0029288C">
      <w:r>
        <w:t>4390x (43907, 43903, 4390)</w:t>
      </w:r>
    </w:p>
    <w:p w14:paraId="686FBD64" w14:textId="77777777" w:rsidR="007E0232" w:rsidRDefault="007E0232" w:rsidP="0029288C">
      <w:r>
        <w:t>43362 + 43364</w:t>
      </w:r>
    </w:p>
    <w:p w14:paraId="21C183D1" w14:textId="77777777" w:rsidR="007E0232" w:rsidRDefault="007E0232" w:rsidP="007E0232">
      <w:pPr>
        <w:pStyle w:val="Heading3"/>
      </w:pPr>
      <w:r>
        <w:t>Tour of modules</w:t>
      </w:r>
    </w:p>
    <w:p w14:paraId="17EA9E47" w14:textId="39C7FBC3" w:rsidR="007E0232" w:rsidRDefault="007E0232" w:rsidP="007E0232">
      <w:pPr>
        <w:pStyle w:val="Heading3"/>
      </w:pPr>
      <w:r>
        <w:t xml:space="preserve">Tour of </w:t>
      </w:r>
      <w:r w:rsidR="00397ACA">
        <w:t>development kits</w:t>
      </w:r>
    </w:p>
    <w:p w14:paraId="1EC6C9DC" w14:textId="1C6D4487" w:rsidR="007E0232" w:rsidRDefault="00871379" w:rsidP="00F672F4">
      <w:proofErr w:type="spellStart"/>
      <w:r>
        <w:t>Broadcomm</w:t>
      </w:r>
      <w:proofErr w:type="spellEnd"/>
      <w:r>
        <w:t xml:space="preserve"> </w:t>
      </w:r>
      <w:proofErr w:type="spellStart"/>
      <w:r w:rsidR="007E0232">
        <w:t>Eval</w:t>
      </w:r>
      <w:proofErr w:type="spellEnd"/>
      <w:r w:rsidR="007E0232">
        <w:t xml:space="preserve"> </w:t>
      </w:r>
      <w:r>
        <w:t>K</w:t>
      </w:r>
      <w:r w:rsidR="007E0232">
        <w:t>its</w:t>
      </w:r>
    </w:p>
    <w:p w14:paraId="4B3ABC03" w14:textId="53248D6A" w:rsidR="007E0232" w:rsidRDefault="00FD3BC1" w:rsidP="00F672F4">
      <w:hyperlink r:id="rId11" w:history="1">
        <w:r w:rsidR="007E0232" w:rsidRPr="00871379">
          <w:rPr>
            <w:rStyle w:val="Hyperlink"/>
          </w:rPr>
          <w:t>Avnet</w:t>
        </w:r>
        <w:r w:rsidR="00871379" w:rsidRPr="00871379">
          <w:rPr>
            <w:rStyle w:val="Hyperlink"/>
          </w:rPr>
          <w:t xml:space="preserve"> Cloud Connected Kits</w:t>
        </w:r>
      </w:hyperlink>
    </w:p>
    <w:p w14:paraId="3C51FBA4" w14:textId="71F7693B" w:rsidR="00871379" w:rsidRDefault="00871379" w:rsidP="00F672F4">
      <w:r>
        <w:rPr>
          <w:rFonts w:ascii="Helvetica" w:eastAsiaTheme="minorHAnsi" w:hAnsi="Helvetica" w:cs="Helvetica"/>
          <w:noProof/>
          <w:sz w:val="24"/>
          <w:szCs w:val="24"/>
        </w:rPr>
        <w:lastRenderedPageBreak/>
        <w:drawing>
          <wp:inline distT="0" distB="0" distL="0" distR="0" wp14:anchorId="04D9DF60" wp14:editId="1605A77F">
            <wp:extent cx="5335270" cy="59950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70" cy="5995035"/>
                    </a:xfrm>
                    <a:prstGeom prst="rect">
                      <a:avLst/>
                    </a:prstGeom>
                    <a:noFill/>
                    <a:ln>
                      <a:noFill/>
                    </a:ln>
                  </pic:spPr>
                </pic:pic>
              </a:graphicData>
            </a:graphic>
          </wp:inline>
        </w:drawing>
      </w:r>
    </w:p>
    <w:p w14:paraId="274B96AF" w14:textId="1B3882E5" w:rsidR="007E0232" w:rsidRDefault="00FD3BC1" w:rsidP="00F672F4">
      <w:hyperlink r:id="rId13" w:history="1">
        <w:proofErr w:type="spellStart"/>
        <w:r w:rsidR="007E0232" w:rsidRPr="00871379">
          <w:rPr>
            <w:rStyle w:val="Hyperlink"/>
          </w:rPr>
          <w:t>Adafruit</w:t>
        </w:r>
        <w:proofErr w:type="spellEnd"/>
        <w:r w:rsidR="007E0232" w:rsidRPr="00871379">
          <w:rPr>
            <w:rStyle w:val="Hyperlink"/>
          </w:rPr>
          <w:t xml:space="preserve"> Feather</w:t>
        </w:r>
      </w:hyperlink>
    </w:p>
    <w:p w14:paraId="620242DD" w14:textId="7B1A30CB" w:rsidR="00871379" w:rsidRDefault="00871379" w:rsidP="00F672F4">
      <w:r>
        <w:rPr>
          <w:rFonts w:ascii="Helvetica" w:eastAsiaTheme="minorHAnsi" w:hAnsi="Helvetica" w:cs="Helvetica"/>
          <w:noProof/>
          <w:sz w:val="24"/>
          <w:szCs w:val="24"/>
        </w:rPr>
        <w:lastRenderedPageBreak/>
        <w:drawing>
          <wp:inline distT="0" distB="0" distL="0" distR="0" wp14:anchorId="64D0984B" wp14:editId="4919BAA5">
            <wp:extent cx="2957830" cy="22186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7830" cy="2218690"/>
                    </a:xfrm>
                    <a:prstGeom prst="rect">
                      <a:avLst/>
                    </a:prstGeom>
                    <a:noFill/>
                    <a:ln>
                      <a:noFill/>
                    </a:ln>
                  </pic:spPr>
                </pic:pic>
              </a:graphicData>
            </a:graphic>
          </wp:inline>
        </w:drawing>
      </w:r>
    </w:p>
    <w:p w14:paraId="19E07804" w14:textId="6431F3D8" w:rsidR="007E0232" w:rsidRDefault="00FD3BC1" w:rsidP="00F672F4">
      <w:hyperlink r:id="rId15" w:history="1">
        <w:r w:rsidR="007E0232" w:rsidRPr="00871379">
          <w:rPr>
            <w:rStyle w:val="Hyperlink"/>
          </w:rPr>
          <w:t>Electric Imp</w:t>
        </w:r>
      </w:hyperlink>
    </w:p>
    <w:p w14:paraId="3B8D022E" w14:textId="0BC0AC56" w:rsidR="00871379" w:rsidRDefault="00FD3BC1" w:rsidP="00F672F4">
      <w:hyperlink r:id="rId16" w:history="1">
        <w:r w:rsidR="00871379" w:rsidRPr="002C2E83">
          <w:rPr>
            <w:rStyle w:val="Hyperlink"/>
          </w:rPr>
          <w:t>https://www.electricimp.com/docs/attachments/hardware/product%20briefs/Electric_Imp_imp003_Product_Brief_02May2016.pdf</w:t>
        </w:r>
      </w:hyperlink>
    </w:p>
    <w:p w14:paraId="6B648959" w14:textId="5FBA5654" w:rsidR="00871379" w:rsidRDefault="00FD3BC1" w:rsidP="00F672F4">
      <w:hyperlink r:id="rId17" w:history="1">
        <w:r w:rsidR="00871379" w:rsidRPr="002C2E83">
          <w:rPr>
            <w:rStyle w:val="Hyperlink"/>
          </w:rPr>
          <w:t>https://www.electricimp.com/docs/attachments/hardware/product%20briefs/Electric_Imp_imp005_Product_Brief_02May2016.pdf</w:t>
        </w:r>
      </w:hyperlink>
    </w:p>
    <w:p w14:paraId="1BC75570" w14:textId="77777777" w:rsidR="00871379" w:rsidRDefault="00871379" w:rsidP="00F672F4"/>
    <w:p w14:paraId="5368ED05" w14:textId="73AE9651" w:rsidR="007E0232" w:rsidRDefault="00FD3BC1" w:rsidP="00F672F4">
      <w:hyperlink r:id="rId18" w:history="1">
        <w:proofErr w:type="spellStart"/>
        <w:r w:rsidR="007E0232" w:rsidRPr="00871379">
          <w:rPr>
            <w:rStyle w:val="Hyperlink"/>
          </w:rPr>
          <w:t>Inventek</w:t>
        </w:r>
        <w:proofErr w:type="spellEnd"/>
      </w:hyperlink>
    </w:p>
    <w:p w14:paraId="7B59C22A" w14:textId="1FBB3F25" w:rsidR="007E0232" w:rsidRDefault="00FD3BC1" w:rsidP="00F672F4">
      <w:hyperlink r:id="rId19" w:history="1">
        <w:r w:rsidR="007E0232" w:rsidRPr="00871379">
          <w:rPr>
            <w:rStyle w:val="Hyperlink"/>
          </w:rPr>
          <w:t>Particle</w:t>
        </w:r>
      </w:hyperlink>
    </w:p>
    <w:p w14:paraId="0A8EC716" w14:textId="0C881BAE" w:rsidR="00871379" w:rsidRDefault="00FD3BC1" w:rsidP="00F672F4">
      <w:hyperlink r:id="rId20" w:history="1">
        <w:r w:rsidR="00871379" w:rsidRPr="00871379">
          <w:rPr>
            <w:rStyle w:val="Hyperlink"/>
          </w:rPr>
          <w:t>Photon</w:t>
        </w:r>
      </w:hyperlink>
    </w:p>
    <w:p w14:paraId="1A0108AB" w14:textId="33A66CCD" w:rsidR="0098674F" w:rsidRDefault="0098674F" w:rsidP="00F672F4">
      <w:r>
        <w:rPr>
          <w:rFonts w:ascii="Helvetica" w:eastAsiaTheme="minorHAnsi" w:hAnsi="Helvetica" w:cs="Helvetica"/>
          <w:noProof/>
          <w:sz w:val="24"/>
          <w:szCs w:val="24"/>
        </w:rPr>
        <w:lastRenderedPageBreak/>
        <w:drawing>
          <wp:inline distT="0" distB="0" distL="0" distR="0" wp14:anchorId="36559E5D" wp14:editId="20719D33">
            <wp:extent cx="5943600" cy="445844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8443"/>
                    </a:xfrm>
                    <a:prstGeom prst="rect">
                      <a:avLst/>
                    </a:prstGeom>
                    <a:noFill/>
                    <a:ln>
                      <a:noFill/>
                    </a:ln>
                  </pic:spPr>
                </pic:pic>
              </a:graphicData>
            </a:graphic>
          </wp:inline>
        </w:drawing>
      </w:r>
    </w:p>
    <w:p w14:paraId="25C42831" w14:textId="77777777" w:rsidR="00397ACA" w:rsidRDefault="00397ACA" w:rsidP="00F672F4">
      <w:r>
        <w:t>Tour of website</w:t>
      </w:r>
    </w:p>
    <w:p w14:paraId="58C571DB" w14:textId="7146B4C4" w:rsidR="0722FFD3" w:rsidRDefault="007E0232" w:rsidP="00F672F4">
      <w:r>
        <w:t>Example first project</w:t>
      </w:r>
    </w:p>
    <w:p w14:paraId="35E07D74" w14:textId="77777777" w:rsidR="00ED0FED" w:rsidRDefault="00ED0FED" w:rsidP="00F672F4">
      <w:r>
        <w:t>Make a new project</w:t>
      </w:r>
    </w:p>
    <w:p w14:paraId="0039940D" w14:textId="77777777" w:rsidR="00ED0FED" w:rsidRDefault="00ED0FED" w:rsidP="00F672F4">
      <w:r>
        <w:t>Copy the folder snip/</w:t>
      </w:r>
      <w:proofErr w:type="spellStart"/>
      <w:r>
        <w:t>gpio</w:t>
      </w:r>
      <w:proofErr w:type="spellEnd"/>
      <w:r>
        <w:t xml:space="preserve"> to be snip/</w:t>
      </w:r>
      <w:proofErr w:type="spellStart"/>
      <w:r>
        <w:t>arhtest</w:t>
      </w:r>
      <w:proofErr w:type="spellEnd"/>
    </w:p>
    <w:p w14:paraId="3BF17716" w14:textId="77777777" w:rsidR="00ED0FED" w:rsidRDefault="00ED0FED" w:rsidP="00F672F4">
      <w:r>
        <w:t xml:space="preserve">Rename </w:t>
      </w:r>
      <w:proofErr w:type="spellStart"/>
      <w:r>
        <w:t>gpio.c</w:t>
      </w:r>
      <w:proofErr w:type="spellEnd"/>
      <w:r>
        <w:t xml:space="preserve"> to </w:t>
      </w:r>
      <w:proofErr w:type="spellStart"/>
      <w:r>
        <w:t>arhtest.c</w:t>
      </w:r>
      <w:proofErr w:type="spellEnd"/>
    </w:p>
    <w:p w14:paraId="397261F5" w14:textId="77777777" w:rsidR="00ED0FED" w:rsidRDefault="00ED0FED" w:rsidP="00F672F4">
      <w:r>
        <w:t>Rename gpio.mk to arhtest.mk</w:t>
      </w:r>
    </w:p>
    <w:p w14:paraId="7424C97F" w14:textId="77777777" w:rsidR="00ED0FED" w:rsidRDefault="00ED0FED" w:rsidP="00F672F4">
      <w:r>
        <w:t xml:space="preserve">Edit gpio.mk </w:t>
      </w:r>
    </w:p>
    <w:p w14:paraId="4252F0A4" w14:textId="77777777" w:rsidR="00ED0FED" w:rsidRDefault="00ED0FED" w:rsidP="00F672F4">
      <w:r>
        <w:t xml:space="preserve">Add a make target - "make </w:t>
      </w:r>
      <w:proofErr w:type="spellStart"/>
      <w:r>
        <w:t>config</w:t>
      </w:r>
      <w:proofErr w:type="spellEnd"/>
      <w:r>
        <w:t>"</w:t>
      </w:r>
    </w:p>
    <w:p w14:paraId="4968069F" w14:textId="6573D50E" w:rsidR="00ED0FED" w:rsidRDefault="00ED0FED" w:rsidP="00F672F4">
      <w:r>
        <w:t>Add a make target "</w:t>
      </w:r>
      <w:proofErr w:type="gramStart"/>
      <w:r>
        <w:t>snip.arhtest</w:t>
      </w:r>
      <w:proofErr w:type="gramEnd"/>
      <w:r>
        <w:t>-BCM94343WWCD1 download run"</w:t>
      </w:r>
    </w:p>
    <w:p w14:paraId="700E8E76" w14:textId="1A6B3449" w:rsidR="007E0232" w:rsidRDefault="007E0232" w:rsidP="00DE180B">
      <w:pPr>
        <w:pStyle w:val="Heading2"/>
      </w:pPr>
      <w:r>
        <w:t>Exercise(s)</w:t>
      </w:r>
    </w:p>
    <w:p w14:paraId="12C8D3FB" w14:textId="77777777" w:rsidR="00ED0FED" w:rsidRDefault="00ED0FED" w:rsidP="007B104F">
      <w:r>
        <w:t>Redo example first project</w:t>
      </w:r>
    </w:p>
    <w:p w14:paraId="7612B277" w14:textId="77777777" w:rsidR="00397ACA" w:rsidRDefault="00397ACA" w:rsidP="007B104F">
      <w:r>
        <w:lastRenderedPageBreak/>
        <w:t>Create a forum account</w:t>
      </w:r>
    </w:p>
    <w:p w14:paraId="17B01246" w14:textId="170BEC40" w:rsidR="00C61F72" w:rsidRDefault="00C61F72" w:rsidP="007B104F">
      <w:r>
        <w:t>Open the documentation</w:t>
      </w:r>
    </w:p>
    <w:p w14:paraId="7A6A5C87" w14:textId="210F25BB" w:rsidR="0722FFD3" w:rsidRDefault="007E0232" w:rsidP="00DE180B">
      <w:pPr>
        <w:pStyle w:val="Heading1"/>
      </w:pPr>
      <w:r>
        <w:t xml:space="preserve">Chapter 2: </w:t>
      </w:r>
      <w:r w:rsidR="004D3236">
        <w:t>Using the WICED SDK to connect</w:t>
      </w:r>
      <w:r w:rsidR="00DE180B">
        <w:t xml:space="preserve"> inputs and outputs</w:t>
      </w:r>
    </w:p>
    <w:p w14:paraId="233EDD89" w14:textId="1357DF43" w:rsidR="00C61F72" w:rsidRDefault="004D3236" w:rsidP="00C61F72">
      <w:pPr>
        <w:pStyle w:val="Heading2"/>
      </w:pPr>
      <w:r>
        <w:t>Objective</w:t>
      </w:r>
    </w:p>
    <w:p w14:paraId="011B519B" w14:textId="52E2E6E3" w:rsidR="0029288C" w:rsidRPr="0029288C" w:rsidRDefault="0029288C" w:rsidP="0029288C">
      <w:r>
        <w:t xml:space="preserve">At the end of this chapter you should be able to write firmware interface will the MCU peripherals available in the system including the ADC, UART, SPI, GPIO’s, I2C and PWMs.  In </w:t>
      </w:r>
      <w:proofErr w:type="gramStart"/>
      <w:r>
        <w:t>addition</w:t>
      </w:r>
      <w:proofErr w:type="gramEnd"/>
      <w:r>
        <w:t xml:space="preserve"> you should understand the role of the critical files </w:t>
      </w:r>
      <w:proofErr w:type="spellStart"/>
      <w:r>
        <w:t>platform.h</w:t>
      </w:r>
      <w:proofErr w:type="spellEnd"/>
      <w:r>
        <w:t xml:space="preserve">/c. </w:t>
      </w:r>
    </w:p>
    <w:p w14:paraId="4AF3B760" w14:textId="46FD37D3" w:rsidR="00EB629E" w:rsidRDefault="00EB629E" w:rsidP="00C61F72">
      <w:pPr>
        <w:pStyle w:val="Heading2"/>
      </w:pPr>
      <w:r>
        <w:t>Time</w:t>
      </w:r>
      <w:r w:rsidR="00E63761">
        <w:t>: 2 Hours</w:t>
      </w:r>
    </w:p>
    <w:p w14:paraId="0E39389B" w14:textId="77777777" w:rsidR="00C61F72" w:rsidRDefault="00C61F72" w:rsidP="00C61F72">
      <w:pPr>
        <w:pStyle w:val="Heading2"/>
      </w:pPr>
      <w:r>
        <w:t>Fundamentals</w:t>
      </w:r>
    </w:p>
    <w:p w14:paraId="3719A5C0" w14:textId="443D55F8" w:rsidR="00C61F72" w:rsidRDefault="00C61F72" w:rsidP="00C61F72">
      <w:pPr>
        <w:pStyle w:val="Heading3"/>
      </w:pPr>
      <w:proofErr w:type="spellStart"/>
      <w:r>
        <w:t>platform.h</w:t>
      </w:r>
      <w:proofErr w:type="spellEnd"/>
      <w:r>
        <w:t xml:space="preserve"> + </w:t>
      </w:r>
      <w:proofErr w:type="spellStart"/>
      <w:r>
        <w:t>platform.c</w:t>
      </w:r>
      <w:proofErr w:type="spellEnd"/>
    </w:p>
    <w:p w14:paraId="362B428D" w14:textId="77777777" w:rsidR="00C61F72" w:rsidRDefault="00DE180B" w:rsidP="0029288C">
      <w:r>
        <w:t xml:space="preserve">How does the WICED SDK deal with pin </w:t>
      </w:r>
      <w:proofErr w:type="gramStart"/>
      <w:r>
        <w:t>names</w:t>
      </w:r>
      <w:proofErr w:type="gramEnd"/>
    </w:p>
    <w:p w14:paraId="71577A94" w14:textId="785A86E7" w:rsidR="00C61F72" w:rsidRDefault="003E3652" w:rsidP="0029288C">
      <w:r>
        <w:t xml:space="preserve">How does the WICED SDK deal with </w:t>
      </w:r>
      <w:proofErr w:type="gramStart"/>
      <w:r w:rsidR="00ED0FED">
        <w:t>peripherals</w:t>
      </w:r>
      <w:proofErr w:type="gramEnd"/>
    </w:p>
    <w:p w14:paraId="7EB91890" w14:textId="57E90D94" w:rsidR="00C61F72" w:rsidRDefault="00177F74" w:rsidP="00C61F72">
      <w:pPr>
        <w:pStyle w:val="Heading2"/>
      </w:pPr>
      <w:r>
        <w:t>Exercise</w:t>
      </w:r>
      <w:r w:rsidR="00C61F72">
        <w:t>(s)</w:t>
      </w:r>
    </w:p>
    <w:p w14:paraId="32159B8C" w14:textId="6569918E" w:rsidR="00A8704B" w:rsidRDefault="00A8704B" w:rsidP="0029288C">
      <w:r>
        <w:t>(platforms) Make a new one for the shield</w:t>
      </w:r>
    </w:p>
    <w:p w14:paraId="3C5F3897" w14:textId="458F99F6" w:rsidR="00C61F72" w:rsidRDefault="57A6D48C" w:rsidP="0029288C">
      <w:r>
        <w:t>(</w:t>
      </w:r>
      <w:proofErr w:type="spellStart"/>
      <w:r>
        <w:t>uart</w:t>
      </w:r>
      <w:proofErr w:type="spellEnd"/>
      <w:r>
        <w:t>)Print to screen</w:t>
      </w:r>
    </w:p>
    <w:p w14:paraId="421D1C40" w14:textId="77777777" w:rsidR="00C61F72" w:rsidRDefault="57A6D48C" w:rsidP="0029288C">
      <w:r>
        <w:t>(</w:t>
      </w:r>
      <w:proofErr w:type="spellStart"/>
      <w:r>
        <w:t>gpio</w:t>
      </w:r>
      <w:proofErr w:type="spellEnd"/>
      <w:r>
        <w:t>) Blink led</w:t>
      </w:r>
      <w:r w:rsidR="00C61F72">
        <w:t xml:space="preserve"> </w:t>
      </w:r>
      <w:r w:rsidR="000A10C2">
        <w:t xml:space="preserve">you need to </w:t>
      </w:r>
      <w:proofErr w:type="spellStart"/>
      <w:r w:rsidR="000A10C2">
        <w:t>init</w:t>
      </w:r>
      <w:proofErr w:type="spellEnd"/>
      <w:r w:rsidR="000A10C2">
        <w:t xml:space="preserve"> the pin </w:t>
      </w:r>
    </w:p>
    <w:p w14:paraId="78FE1B88" w14:textId="77777777" w:rsidR="00C61F72" w:rsidRDefault="57A6D48C" w:rsidP="0029288C">
      <w:r>
        <w:t>(</w:t>
      </w:r>
      <w:proofErr w:type="spellStart"/>
      <w:r>
        <w:t>gpio</w:t>
      </w:r>
      <w:proofErr w:type="spellEnd"/>
      <w:r>
        <w:t>) read switch</w:t>
      </w:r>
      <w:r w:rsidR="00C61F72">
        <w:t xml:space="preserve"> </w:t>
      </w:r>
      <w:r>
        <w:t>How to figure out what the pins are (</w:t>
      </w:r>
      <w:proofErr w:type="spellStart"/>
      <w:r>
        <w:t>platform.h</w:t>
      </w:r>
      <w:proofErr w:type="spellEnd"/>
      <w:r>
        <w:t xml:space="preserve"> / </w:t>
      </w:r>
      <w:proofErr w:type="spellStart"/>
      <w:r>
        <w:t>platform.c</w:t>
      </w:r>
      <w:proofErr w:type="spellEnd"/>
      <w:r>
        <w:t>)</w:t>
      </w:r>
    </w:p>
    <w:p w14:paraId="0685339E" w14:textId="77777777" w:rsidR="00C61F72" w:rsidRDefault="57A6D48C" w:rsidP="0029288C">
      <w:r>
        <w:t>(</w:t>
      </w:r>
      <w:proofErr w:type="spellStart"/>
      <w:r>
        <w:t>Uart</w:t>
      </w:r>
      <w:proofErr w:type="spellEnd"/>
      <w:r>
        <w:t>) don’t use built in</w:t>
      </w:r>
    </w:p>
    <w:p w14:paraId="6FA59DA3" w14:textId="77777777" w:rsidR="00C61F72" w:rsidRDefault="57A6D48C" w:rsidP="0029288C">
      <w:r>
        <w:t>(</w:t>
      </w:r>
      <w:proofErr w:type="spellStart"/>
      <w:r>
        <w:t>Pwm</w:t>
      </w:r>
      <w:proofErr w:type="spellEnd"/>
      <w:r>
        <w:t>) led brightness</w:t>
      </w:r>
    </w:p>
    <w:p w14:paraId="7FD11D61" w14:textId="77777777" w:rsidR="00C61F72" w:rsidRDefault="57A6D48C" w:rsidP="0029288C">
      <w:r>
        <w:t xml:space="preserve">(I2c) change duty cycle on </w:t>
      </w:r>
      <w:proofErr w:type="spellStart"/>
      <w:r>
        <w:t>psoc</w:t>
      </w:r>
      <w:proofErr w:type="spellEnd"/>
    </w:p>
    <w:p w14:paraId="1632AFA0" w14:textId="77777777" w:rsidR="00C61F72" w:rsidRDefault="00DE180B" w:rsidP="0029288C">
      <w:r>
        <w:t>(i2c) read</w:t>
      </w:r>
      <w:r w:rsidR="00C61F72">
        <w:t xml:space="preserve"> </w:t>
      </w:r>
      <w:proofErr w:type="gramStart"/>
      <w:r w:rsidR="57A6D48C">
        <w:t>retries !</w:t>
      </w:r>
      <w:proofErr w:type="gramEnd"/>
      <w:r w:rsidR="57A6D48C">
        <w:t>= 0</w:t>
      </w:r>
    </w:p>
    <w:p w14:paraId="0F05957D" w14:textId="2FDE503E" w:rsidR="00C61F72" w:rsidRDefault="57A6D48C" w:rsidP="0029288C">
      <w:r>
        <w:t>(</w:t>
      </w:r>
      <w:proofErr w:type="spellStart"/>
      <w:r>
        <w:t>Adc</w:t>
      </w:r>
      <w:proofErr w:type="spellEnd"/>
      <w:r>
        <w:t xml:space="preserve">) read </w:t>
      </w:r>
      <w:r w:rsidR="00C61F72">
        <w:t>thermistor</w:t>
      </w:r>
    </w:p>
    <w:p w14:paraId="269BAECD" w14:textId="6444A3AA" w:rsidR="00C61F72" w:rsidRDefault="57A6D48C" w:rsidP="0029288C">
      <w:r>
        <w:t>(</w:t>
      </w:r>
      <w:proofErr w:type="spellStart"/>
      <w:r>
        <w:t>Spi</w:t>
      </w:r>
      <w:proofErr w:type="spellEnd"/>
      <w:r>
        <w:t xml:space="preserve">) save data in the </w:t>
      </w:r>
      <w:proofErr w:type="spellStart"/>
      <w:r>
        <w:t>spi</w:t>
      </w:r>
      <w:proofErr w:type="spellEnd"/>
      <w:r>
        <w:t xml:space="preserve"> flash</w:t>
      </w:r>
    </w:p>
    <w:p w14:paraId="2239C026" w14:textId="714ABAB7" w:rsidR="0722FFD3" w:rsidRDefault="007E0232" w:rsidP="00DE180B">
      <w:pPr>
        <w:pStyle w:val="Heading1"/>
      </w:pPr>
      <w:r>
        <w:lastRenderedPageBreak/>
        <w:t xml:space="preserve">Chapter 3: </w:t>
      </w:r>
      <w:r w:rsidR="004D3236">
        <w:t>Using t</w:t>
      </w:r>
      <w:r w:rsidR="57A6D48C">
        <w:t>hreads</w:t>
      </w:r>
      <w:r w:rsidR="004D3236">
        <w:t xml:space="preserve"> in the WICED SDK</w:t>
      </w:r>
    </w:p>
    <w:p w14:paraId="0294DA11" w14:textId="3A999C9F" w:rsidR="00CB3ED0" w:rsidRDefault="00CB3ED0" w:rsidP="00177F74">
      <w:pPr>
        <w:pStyle w:val="Heading2"/>
      </w:pPr>
      <w:r>
        <w:t>Objective</w:t>
      </w:r>
    </w:p>
    <w:p w14:paraId="41547935" w14:textId="558D3C46" w:rsidR="00EB629E" w:rsidRDefault="00EB629E" w:rsidP="00177F74">
      <w:pPr>
        <w:pStyle w:val="Heading2"/>
      </w:pPr>
      <w:r>
        <w:t>Time</w:t>
      </w:r>
      <w:r w:rsidR="00593945">
        <w:t>: 2 Hours</w:t>
      </w:r>
    </w:p>
    <w:p w14:paraId="237E5EB2" w14:textId="210684AA" w:rsidR="00CB3ED0" w:rsidRDefault="00CB3ED0" w:rsidP="00177F74">
      <w:pPr>
        <w:pStyle w:val="Heading2"/>
      </w:pPr>
      <w:r>
        <w:t>Fundamentals</w:t>
      </w:r>
    </w:p>
    <w:p w14:paraId="1E01D3E6" w14:textId="3C1D27E0" w:rsidR="00A8704B" w:rsidRDefault="00A8704B" w:rsidP="00A8704B">
      <w:pPr>
        <w:pStyle w:val="Heading3"/>
      </w:pPr>
      <w:r>
        <w:t>Co-operative multitasking</w:t>
      </w:r>
    </w:p>
    <w:p w14:paraId="646C7B87" w14:textId="0D21DD1D" w:rsidR="00227150" w:rsidRDefault="00227150" w:rsidP="00A8704B">
      <w:pPr>
        <w:pStyle w:val="Heading3"/>
      </w:pPr>
      <w:r>
        <w:t>Thread</w:t>
      </w:r>
    </w:p>
    <w:p w14:paraId="1CF52EA3" w14:textId="53E10D91" w:rsidR="00227150" w:rsidRDefault="00227150" w:rsidP="00A8704B">
      <w:pPr>
        <w:pStyle w:val="Heading3"/>
      </w:pPr>
      <w:proofErr w:type="spellStart"/>
      <w:r>
        <w:t>Mutex</w:t>
      </w:r>
      <w:proofErr w:type="spellEnd"/>
    </w:p>
    <w:p w14:paraId="672C4978" w14:textId="23C71DB1" w:rsidR="00227150" w:rsidRDefault="00227150" w:rsidP="00A8704B">
      <w:pPr>
        <w:pStyle w:val="Heading3"/>
      </w:pPr>
      <w:r>
        <w:t>Semaphore</w:t>
      </w:r>
    </w:p>
    <w:p w14:paraId="7BD26650" w14:textId="0BE9ABD0" w:rsidR="00227150" w:rsidRDefault="00227150" w:rsidP="00A8704B">
      <w:pPr>
        <w:pStyle w:val="Heading3"/>
      </w:pPr>
      <w:r>
        <w:t>Queue</w:t>
      </w:r>
    </w:p>
    <w:p w14:paraId="28CAC3AD" w14:textId="4C403F88" w:rsidR="00227150" w:rsidRDefault="00227150" w:rsidP="00A8704B">
      <w:pPr>
        <w:pStyle w:val="Heading3"/>
      </w:pPr>
      <w:r>
        <w:t>Timer</w:t>
      </w:r>
    </w:p>
    <w:p w14:paraId="22BAD3CA" w14:textId="62DAE520" w:rsidR="00177F74" w:rsidRDefault="00CB3ED0" w:rsidP="00177F74">
      <w:pPr>
        <w:pStyle w:val="Heading2"/>
      </w:pPr>
      <w:r>
        <w:t>Exercise(s)</w:t>
      </w:r>
    </w:p>
    <w:p w14:paraId="01742E0C" w14:textId="5B1E3367" w:rsidR="0722FFD3" w:rsidRDefault="57A6D48C" w:rsidP="0029288C">
      <w:r>
        <w:t>(thread) Create a blinking led thread</w:t>
      </w:r>
    </w:p>
    <w:p w14:paraId="2ADCFDBD" w14:textId="0F3BDB7D" w:rsidR="0722FFD3" w:rsidRDefault="57A6D48C" w:rsidP="0029288C">
      <w:r>
        <w:t>(semaphore) Button press in main thread -&gt; semaphore to lock led thread</w:t>
      </w:r>
    </w:p>
    <w:p w14:paraId="74E3A5B8" w14:textId="7C5157CD" w:rsidR="0722FFD3" w:rsidRDefault="57A6D48C" w:rsidP="0029288C">
      <w:r>
        <w:t>(</w:t>
      </w:r>
      <w:proofErr w:type="spellStart"/>
      <w:r>
        <w:t>mutex</w:t>
      </w:r>
      <w:proofErr w:type="spellEnd"/>
      <w:r>
        <w:t>) make a function to lock printing</w:t>
      </w:r>
    </w:p>
    <w:p w14:paraId="4573FEDD" w14:textId="78DCDC61" w:rsidR="0722FFD3" w:rsidRDefault="57A6D48C" w:rsidP="0029288C">
      <w:r>
        <w:t>(queues) send a message to say # of times to blink</w:t>
      </w:r>
    </w:p>
    <w:p w14:paraId="6A5B280B" w14:textId="177CE118" w:rsidR="0722FFD3" w:rsidRDefault="57A6D48C" w:rsidP="0029288C">
      <w:r>
        <w:t>(timers) make a blinking led based on timer</w:t>
      </w:r>
    </w:p>
    <w:p w14:paraId="77F33147" w14:textId="4947DF0B" w:rsidR="57A6D48C" w:rsidRDefault="57A6D48C" w:rsidP="0029288C">
      <w:r>
        <w:t>Debugging threads</w:t>
      </w:r>
    </w:p>
    <w:p w14:paraId="45229476" w14:textId="21A591FC" w:rsidR="57A6D48C" w:rsidRDefault="57A6D48C" w:rsidP="0029288C">
      <w:r>
        <w:t>(worker threads)</w:t>
      </w:r>
    </w:p>
    <w:p w14:paraId="6051F25D" w14:textId="110BBCF8" w:rsidR="57A6D48C" w:rsidRDefault="57A6D48C" w:rsidP="0029288C">
      <w:r>
        <w:t>(events)</w:t>
      </w:r>
    </w:p>
    <w:p w14:paraId="3B1448F5" w14:textId="4D24A5CE" w:rsidR="57A6D48C" w:rsidRDefault="550CC2F5" w:rsidP="0029288C">
      <w:r>
        <w:t>(event flags)</w:t>
      </w:r>
    </w:p>
    <w:p w14:paraId="2670376F" w14:textId="2BF95CC2" w:rsidR="550CC2F5" w:rsidRDefault="007E0232" w:rsidP="00DE180B">
      <w:pPr>
        <w:pStyle w:val="Heading1"/>
      </w:pPr>
      <w:r>
        <w:lastRenderedPageBreak/>
        <w:t xml:space="preserve">Chapter </w:t>
      </w:r>
      <w:r w:rsidR="003853D7">
        <w:t>4</w:t>
      </w:r>
      <w:r>
        <w:t xml:space="preserve">: </w:t>
      </w:r>
      <w:r w:rsidR="00DE180B">
        <w:t xml:space="preserve">Using </w:t>
      </w:r>
      <w:r w:rsidR="00DC7DEF">
        <w:t xml:space="preserve">the </w:t>
      </w:r>
      <w:r w:rsidR="004D3236">
        <w:t xml:space="preserve">WICED-SDK </w:t>
      </w:r>
      <w:r w:rsidR="550CC2F5">
        <w:t>Library</w:t>
      </w:r>
    </w:p>
    <w:p w14:paraId="5FF8FAC8" w14:textId="2D8F8784" w:rsidR="00CB3ED0" w:rsidRDefault="004D3236" w:rsidP="00CB3ED0">
      <w:pPr>
        <w:pStyle w:val="Heading2"/>
      </w:pPr>
      <w:r>
        <w:t>Objective</w:t>
      </w:r>
    </w:p>
    <w:p w14:paraId="78064346" w14:textId="04071AD1" w:rsidR="00EB629E" w:rsidRDefault="00EB629E" w:rsidP="00CB3ED0">
      <w:pPr>
        <w:pStyle w:val="Heading2"/>
      </w:pPr>
      <w:r>
        <w:t>Time</w:t>
      </w:r>
      <w:r w:rsidR="0021664D">
        <w:t>: 0</w:t>
      </w:r>
      <w:bookmarkStart w:id="0" w:name="_GoBack"/>
      <w:bookmarkEnd w:id="0"/>
      <w:r w:rsidR="00F672F4">
        <w:t xml:space="preserve"> Hours</w:t>
      </w:r>
    </w:p>
    <w:p w14:paraId="6DB9C157" w14:textId="77777777" w:rsidR="00CB3ED0" w:rsidRDefault="00CB3ED0" w:rsidP="00CB3ED0">
      <w:pPr>
        <w:pStyle w:val="Heading2"/>
      </w:pPr>
      <w:r>
        <w:t>Fundamentals</w:t>
      </w:r>
    </w:p>
    <w:p w14:paraId="32977B05" w14:textId="18AEB792" w:rsidR="00CB3ED0" w:rsidRDefault="00CB3ED0" w:rsidP="00CB3ED0">
      <w:pPr>
        <w:pStyle w:val="Heading2"/>
      </w:pPr>
      <w:r>
        <w:t>Exercise(s)</w:t>
      </w:r>
    </w:p>
    <w:p w14:paraId="09C1ADD8" w14:textId="6D3CBD3C" w:rsidR="550CC2F5" w:rsidRDefault="00266D14" w:rsidP="550CC2F5">
      <w:pPr>
        <w:ind w:firstLine="720"/>
      </w:pPr>
      <w:r>
        <w:t>(</w:t>
      </w:r>
      <w:r w:rsidR="550CC2F5">
        <w:t>File system</w:t>
      </w:r>
      <w:r>
        <w:t>)</w:t>
      </w:r>
    </w:p>
    <w:p w14:paraId="47E4EE0D" w14:textId="26BCC9B6" w:rsidR="550CC2F5" w:rsidRDefault="00266D14" w:rsidP="00DE180B">
      <w:pPr>
        <w:ind w:firstLine="720"/>
      </w:pPr>
      <w:r>
        <w:t>(</w:t>
      </w:r>
      <w:r w:rsidR="550CC2F5">
        <w:t>Graphics</w:t>
      </w:r>
      <w:r>
        <w:t>)</w:t>
      </w:r>
    </w:p>
    <w:p w14:paraId="5F0C585B" w14:textId="741CC399" w:rsidR="550CC2F5" w:rsidRDefault="007E0232" w:rsidP="00DE180B">
      <w:pPr>
        <w:pStyle w:val="Heading1"/>
      </w:pPr>
      <w:r>
        <w:t xml:space="preserve">Chapter </w:t>
      </w:r>
      <w:r w:rsidR="003853D7">
        <w:t>5</w:t>
      </w:r>
      <w:r>
        <w:t xml:space="preserve">: </w:t>
      </w:r>
      <w:r w:rsidR="550CC2F5">
        <w:t>Connect</w:t>
      </w:r>
      <w:r w:rsidR="004D3236">
        <w:t>ing to Access Points (AP)</w:t>
      </w:r>
    </w:p>
    <w:p w14:paraId="36BB9E73" w14:textId="29C74CCB" w:rsidR="00CB3ED0" w:rsidRDefault="00CB3ED0" w:rsidP="00CB3ED0">
      <w:pPr>
        <w:pStyle w:val="Heading2"/>
      </w:pPr>
      <w:r>
        <w:t>Objective</w:t>
      </w:r>
    </w:p>
    <w:p w14:paraId="4912F739" w14:textId="1EC2DEB5" w:rsidR="00EB629E" w:rsidRDefault="00EB629E" w:rsidP="00CB3ED0">
      <w:pPr>
        <w:pStyle w:val="Heading2"/>
      </w:pPr>
      <w:r>
        <w:t>Time</w:t>
      </w:r>
      <w:r w:rsidR="00593945">
        <w:t xml:space="preserve">: 1 </w:t>
      </w:r>
      <w:proofErr w:type="spellStart"/>
      <w:r w:rsidR="00593945">
        <w:t>Hr</w:t>
      </w:r>
      <w:proofErr w:type="spellEnd"/>
    </w:p>
    <w:p w14:paraId="6EB2C2D2" w14:textId="605ED1FE" w:rsidR="00227150" w:rsidRDefault="00CB3ED0" w:rsidP="00227150">
      <w:pPr>
        <w:pStyle w:val="Heading2"/>
      </w:pPr>
      <w:r>
        <w:t>Fundamentals</w:t>
      </w:r>
    </w:p>
    <w:p w14:paraId="636E9D34" w14:textId="2F905C35" w:rsidR="00227150" w:rsidRDefault="00583ABA" w:rsidP="00227150">
      <w:pPr>
        <w:pStyle w:val="Heading3"/>
      </w:pPr>
      <w:r>
        <w:t>N</w:t>
      </w:r>
      <w:r w:rsidR="00227150">
        <w:t xml:space="preserve">etworking </w:t>
      </w:r>
      <w:r>
        <w:t>S</w:t>
      </w:r>
      <w:r w:rsidR="00227150">
        <w:t>tack</w:t>
      </w:r>
    </w:p>
    <w:p w14:paraId="502E3119" w14:textId="77777777" w:rsidR="00583ABA" w:rsidRDefault="00583ABA" w:rsidP="00227150">
      <w:pPr>
        <w:pStyle w:val="Heading3"/>
      </w:pPr>
      <w:proofErr w:type="spellStart"/>
      <w:r>
        <w:t>WiFi</w:t>
      </w:r>
      <w:proofErr w:type="spellEnd"/>
    </w:p>
    <w:p w14:paraId="1F527D9C" w14:textId="171E6FBD" w:rsidR="00227150" w:rsidRDefault="00757332" w:rsidP="00583ABA">
      <w:pPr>
        <w:pStyle w:val="Heading4"/>
      </w:pPr>
      <w:r>
        <w:t xml:space="preserve">(physical layer) </w:t>
      </w:r>
      <w:r w:rsidR="00227150">
        <w:t>Channels</w:t>
      </w:r>
    </w:p>
    <w:p w14:paraId="14695E83" w14:textId="1F9E7F54" w:rsidR="00227150" w:rsidRDefault="00757332" w:rsidP="00583ABA">
      <w:pPr>
        <w:pStyle w:val="Heading4"/>
      </w:pPr>
      <w:r>
        <w:t xml:space="preserve">(data link layer) </w:t>
      </w:r>
      <w:r w:rsidR="00227150">
        <w:t>SSID</w:t>
      </w:r>
    </w:p>
    <w:p w14:paraId="3F2E2151" w14:textId="1E87772F" w:rsidR="00227150" w:rsidRDefault="00757332" w:rsidP="00583ABA">
      <w:pPr>
        <w:pStyle w:val="Heading4"/>
      </w:pPr>
      <w:r>
        <w:t xml:space="preserve">(data link layer) </w:t>
      </w:r>
      <w:r w:rsidR="00227150">
        <w:t>Encryption</w:t>
      </w:r>
    </w:p>
    <w:p w14:paraId="7E8F92B4" w14:textId="77777777" w:rsidR="00227150" w:rsidRDefault="00227150" w:rsidP="00583ABA">
      <w:pPr>
        <w:pStyle w:val="Heading5"/>
      </w:pPr>
      <w:r>
        <w:t>OPEN</w:t>
      </w:r>
    </w:p>
    <w:p w14:paraId="34B780DB" w14:textId="7ED72925" w:rsidR="00227150" w:rsidRDefault="00227150" w:rsidP="00583ABA">
      <w:pPr>
        <w:pStyle w:val="Heading5"/>
      </w:pPr>
      <w:r>
        <w:t>WEP</w:t>
      </w:r>
    </w:p>
    <w:p w14:paraId="49A21E79" w14:textId="6342C3D7" w:rsidR="00227150" w:rsidRDefault="00227150" w:rsidP="00583ABA">
      <w:pPr>
        <w:pStyle w:val="Heading5"/>
      </w:pPr>
      <w:r>
        <w:t>WPA2 PSK or Personal</w:t>
      </w:r>
    </w:p>
    <w:p w14:paraId="319601D0" w14:textId="52F5A493" w:rsidR="00227150" w:rsidRDefault="00227150" w:rsidP="00583ABA">
      <w:pPr>
        <w:pStyle w:val="Heading5"/>
      </w:pPr>
      <w:r>
        <w:t>WPA</w:t>
      </w:r>
    </w:p>
    <w:p w14:paraId="7983BBD4" w14:textId="4B8FB70F" w:rsidR="00227150" w:rsidRDefault="00227150" w:rsidP="00227150">
      <w:pPr>
        <w:pStyle w:val="Heading3"/>
      </w:pPr>
      <w:r>
        <w:t>DHCP</w:t>
      </w:r>
    </w:p>
    <w:p w14:paraId="1A972235" w14:textId="5146DA8B" w:rsidR="00DC7DEF" w:rsidRDefault="00DC7DEF" w:rsidP="00227150">
      <w:pPr>
        <w:pStyle w:val="Heading3"/>
      </w:pPr>
      <w:proofErr w:type="spellStart"/>
      <w:r>
        <w:t>Netmask</w:t>
      </w:r>
      <w:proofErr w:type="spellEnd"/>
    </w:p>
    <w:p w14:paraId="68D94B68" w14:textId="65C07644" w:rsidR="00CB3ED0" w:rsidRDefault="00CB3ED0" w:rsidP="0029288C">
      <w:pPr>
        <w:pStyle w:val="Heading2"/>
      </w:pPr>
      <w:r>
        <w:t>Exercise(s)</w:t>
      </w:r>
    </w:p>
    <w:p w14:paraId="117C687B" w14:textId="77777777" w:rsidR="005D48B6" w:rsidRDefault="005D48B6" w:rsidP="550CC2F5">
      <w:pPr>
        <w:ind w:firstLine="720"/>
      </w:pPr>
      <w:r>
        <w:t>WICED_DCT</w:t>
      </w:r>
    </w:p>
    <w:p w14:paraId="67CFF8F2" w14:textId="6CC0F46C" w:rsidR="006B442B" w:rsidRDefault="006B442B" w:rsidP="550CC2F5">
      <w:pPr>
        <w:ind w:firstLine="720"/>
      </w:pPr>
      <w:r>
        <w:t>Find access points</w:t>
      </w:r>
    </w:p>
    <w:p w14:paraId="65C522FF" w14:textId="308E3BE6" w:rsidR="550CC2F5" w:rsidRDefault="550CC2F5" w:rsidP="550CC2F5">
      <w:pPr>
        <w:ind w:firstLine="720"/>
      </w:pPr>
      <w:r>
        <w:t>Security (</w:t>
      </w:r>
      <w:proofErr w:type="spellStart"/>
      <w:r>
        <w:t>wep</w:t>
      </w:r>
      <w:proofErr w:type="spellEnd"/>
      <w:r>
        <w:t xml:space="preserve">, </w:t>
      </w:r>
      <w:proofErr w:type="spellStart"/>
      <w:r>
        <w:t>wpa</w:t>
      </w:r>
      <w:proofErr w:type="spellEnd"/>
    </w:p>
    <w:p w14:paraId="0B3D3D5D" w14:textId="7CEA0AEB" w:rsidR="550CC2F5" w:rsidRDefault="550CC2F5" w:rsidP="550CC2F5">
      <w:pPr>
        <w:ind w:firstLine="720"/>
      </w:pPr>
      <w:proofErr w:type="spellStart"/>
      <w:r>
        <w:t>Dhcp</w:t>
      </w:r>
      <w:proofErr w:type="spellEnd"/>
      <w:r>
        <w:t xml:space="preserve">, </w:t>
      </w:r>
      <w:proofErr w:type="spellStart"/>
      <w:r>
        <w:t>dns</w:t>
      </w:r>
      <w:proofErr w:type="spellEnd"/>
      <w:r>
        <w:t>,</w:t>
      </w:r>
    </w:p>
    <w:p w14:paraId="3EE5C842" w14:textId="331B430F" w:rsidR="550CC2F5" w:rsidRDefault="550CC2F5" w:rsidP="550CC2F5">
      <w:pPr>
        <w:ind w:firstLine="720"/>
      </w:pPr>
      <w:r>
        <w:lastRenderedPageBreak/>
        <w:t>connect/reconnect</w:t>
      </w:r>
    </w:p>
    <w:p w14:paraId="58C93876" w14:textId="2E1AB9FA" w:rsidR="003E3652" w:rsidRDefault="007E0232" w:rsidP="003E3652">
      <w:pPr>
        <w:pStyle w:val="Heading1"/>
      </w:pPr>
      <w:r>
        <w:t xml:space="preserve">Chapter </w:t>
      </w:r>
      <w:r w:rsidR="003853D7">
        <w:t>6</w:t>
      </w:r>
      <w:r>
        <w:t xml:space="preserve">: </w:t>
      </w:r>
      <w:r w:rsidR="003445E6">
        <w:t>Putting</w:t>
      </w:r>
      <w:r w:rsidR="00E043FD">
        <w:t>/</w:t>
      </w:r>
      <w:r w:rsidR="003445E6">
        <w:t>Getting</w:t>
      </w:r>
      <w:r w:rsidR="550CC2F5">
        <w:t xml:space="preserve"> data to</w:t>
      </w:r>
      <w:r w:rsidR="00E043FD">
        <w:t>/from</w:t>
      </w:r>
      <w:r w:rsidR="550CC2F5">
        <w:t xml:space="preserve"> the </w:t>
      </w:r>
      <w:r w:rsidR="004D3236">
        <w:t>C</w:t>
      </w:r>
      <w:r w:rsidR="550CC2F5">
        <w:t>loud</w:t>
      </w:r>
    </w:p>
    <w:p w14:paraId="35D1ADBC" w14:textId="32795840" w:rsidR="00CB3ED0" w:rsidRDefault="00CB3ED0" w:rsidP="00CB3ED0">
      <w:pPr>
        <w:pStyle w:val="Heading2"/>
      </w:pPr>
      <w:r>
        <w:t>Objective</w:t>
      </w:r>
    </w:p>
    <w:p w14:paraId="75AFC410" w14:textId="34E67E2D" w:rsidR="00EB629E" w:rsidRDefault="00EB629E" w:rsidP="00CB3ED0">
      <w:pPr>
        <w:pStyle w:val="Heading2"/>
      </w:pPr>
      <w:r>
        <w:t>Time</w:t>
      </w:r>
      <w:r w:rsidR="00593945">
        <w:t>: 4 Hours</w:t>
      </w:r>
    </w:p>
    <w:p w14:paraId="4802C822" w14:textId="77777777" w:rsidR="00CB3ED0" w:rsidRDefault="00CB3ED0" w:rsidP="00CB3ED0">
      <w:pPr>
        <w:pStyle w:val="Heading2"/>
      </w:pPr>
      <w:r>
        <w:t>Fundamentals</w:t>
      </w:r>
    </w:p>
    <w:p w14:paraId="0ECD7F7F" w14:textId="77777777" w:rsidR="00583ABA" w:rsidRDefault="00583ABA" w:rsidP="00DC7DEF">
      <w:pPr>
        <w:pStyle w:val="Heading3"/>
      </w:pPr>
      <w:r>
        <w:t xml:space="preserve">Networking </w:t>
      </w:r>
      <w:r w:rsidR="00DC7DEF">
        <w:t xml:space="preserve">Stack </w:t>
      </w:r>
      <w:r>
        <w:t>the Application Layer</w:t>
      </w:r>
    </w:p>
    <w:p w14:paraId="12B9A370" w14:textId="77777777" w:rsidR="00F94CE2" w:rsidRDefault="00F94CE2" w:rsidP="00F94CE2">
      <w:pPr>
        <w:ind w:firstLine="720"/>
      </w:pPr>
      <w:r w:rsidRPr="005F67C7">
        <w:t>http://microchip.wikidot.com/tcpip:tcp-ip-five-layer-model</w:t>
      </w:r>
    </w:p>
    <w:p w14:paraId="76BFB08A" w14:textId="77777777" w:rsidR="00F94CE2" w:rsidRDefault="00F94CE2" w:rsidP="00F94CE2">
      <w:pPr>
        <w:ind w:firstLine="720"/>
      </w:pPr>
      <w:r>
        <w:rPr>
          <w:rFonts w:ascii="Helvetica" w:hAnsi="Helvetica" w:cs="Helvetica"/>
          <w:noProof/>
          <w:sz w:val="24"/>
          <w:szCs w:val="24"/>
        </w:rPr>
        <w:drawing>
          <wp:inline distT="0" distB="0" distL="0" distR="0" wp14:anchorId="1C167432" wp14:editId="247471F7">
            <wp:extent cx="5943600" cy="35502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0285"/>
                    </a:xfrm>
                    <a:prstGeom prst="rect">
                      <a:avLst/>
                    </a:prstGeom>
                    <a:noFill/>
                    <a:ln>
                      <a:noFill/>
                    </a:ln>
                  </pic:spPr>
                </pic:pic>
              </a:graphicData>
            </a:graphic>
          </wp:inline>
        </w:drawing>
      </w:r>
    </w:p>
    <w:p w14:paraId="32E48875" w14:textId="77777777" w:rsidR="00F94CE2" w:rsidRDefault="00F94CE2" w:rsidP="00F94CE2">
      <w:pPr>
        <w:ind w:firstLine="720"/>
      </w:pPr>
      <w:r>
        <w:rPr>
          <w:rFonts w:ascii="Helvetica" w:hAnsi="Helvetica" w:cs="Helvetica"/>
          <w:noProof/>
          <w:sz w:val="24"/>
          <w:szCs w:val="24"/>
        </w:rPr>
        <w:lastRenderedPageBreak/>
        <w:drawing>
          <wp:inline distT="0" distB="0" distL="0" distR="0" wp14:anchorId="2244D55E" wp14:editId="45BA394F">
            <wp:extent cx="5943600" cy="3698635"/>
            <wp:effectExtent l="0" t="0" r="0"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98635"/>
                    </a:xfrm>
                    <a:prstGeom prst="rect">
                      <a:avLst/>
                    </a:prstGeom>
                    <a:noFill/>
                    <a:ln>
                      <a:noFill/>
                    </a:ln>
                  </pic:spPr>
                </pic:pic>
              </a:graphicData>
            </a:graphic>
          </wp:inline>
        </w:drawing>
      </w:r>
    </w:p>
    <w:p w14:paraId="0453C0C2" w14:textId="77777777" w:rsidR="00F94CE2" w:rsidRDefault="00F94CE2" w:rsidP="00F94CE2">
      <w:pPr>
        <w:ind w:firstLine="720"/>
      </w:pPr>
      <w:r>
        <w:rPr>
          <w:rFonts w:ascii="Helvetica" w:hAnsi="Helvetica" w:cs="Helvetica"/>
          <w:noProof/>
          <w:sz w:val="24"/>
          <w:szCs w:val="24"/>
        </w:rPr>
        <w:drawing>
          <wp:inline distT="0" distB="0" distL="0" distR="0" wp14:anchorId="14357474" wp14:editId="61C13711">
            <wp:extent cx="5943600" cy="2248367"/>
            <wp:effectExtent l="0" t="0" r="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48367"/>
                    </a:xfrm>
                    <a:prstGeom prst="rect">
                      <a:avLst/>
                    </a:prstGeom>
                    <a:noFill/>
                    <a:ln>
                      <a:noFill/>
                    </a:ln>
                  </pic:spPr>
                </pic:pic>
              </a:graphicData>
            </a:graphic>
          </wp:inline>
        </w:drawing>
      </w:r>
    </w:p>
    <w:p w14:paraId="531CCB8C" w14:textId="77777777" w:rsidR="00F94CE2" w:rsidRDefault="00F94CE2" w:rsidP="00F94CE2"/>
    <w:p w14:paraId="3645877A" w14:textId="77777777" w:rsidR="00583ABA" w:rsidRDefault="00DC7DEF" w:rsidP="00F94CE2">
      <w:pPr>
        <w:pStyle w:val="Heading4"/>
      </w:pPr>
      <w:r>
        <w:lastRenderedPageBreak/>
        <w:t>HTTP</w:t>
      </w:r>
    </w:p>
    <w:p w14:paraId="5C7ACC4B" w14:textId="77777777" w:rsidR="00583ABA" w:rsidRDefault="00DC7DEF" w:rsidP="00F94CE2">
      <w:pPr>
        <w:pStyle w:val="Heading4"/>
      </w:pPr>
      <w:r>
        <w:t>MQQT</w:t>
      </w:r>
    </w:p>
    <w:p w14:paraId="0EFDC448" w14:textId="4A0A4680" w:rsidR="00DC7DEF" w:rsidRDefault="00583ABA" w:rsidP="00F94CE2">
      <w:pPr>
        <w:pStyle w:val="Heading4"/>
      </w:pPr>
      <w:r>
        <w:t>COAP</w:t>
      </w:r>
    </w:p>
    <w:p w14:paraId="385FC9D6" w14:textId="77777777" w:rsidR="00DC7DEF" w:rsidRDefault="00DC7DEF" w:rsidP="00F94CE2">
      <w:pPr>
        <w:pStyle w:val="Heading4"/>
      </w:pPr>
      <w:r>
        <w:t>Sockets</w:t>
      </w:r>
    </w:p>
    <w:p w14:paraId="13D139C2" w14:textId="77777777" w:rsidR="00DC7DEF" w:rsidRDefault="00DC7DEF" w:rsidP="00F94CE2">
      <w:pPr>
        <w:pStyle w:val="Heading4"/>
      </w:pPr>
      <w:r>
        <w:t>AMQP</w:t>
      </w:r>
    </w:p>
    <w:p w14:paraId="051FCE9E" w14:textId="5468F962" w:rsidR="003E3652" w:rsidRDefault="003E3652" w:rsidP="00227150">
      <w:pPr>
        <w:pStyle w:val="Heading3"/>
      </w:pPr>
      <w:r>
        <w:t>Clouds</w:t>
      </w:r>
    </w:p>
    <w:p w14:paraId="3403A49D" w14:textId="516571BC" w:rsidR="005D48B6" w:rsidRDefault="005D48B6" w:rsidP="00227150">
      <w:pPr>
        <w:pStyle w:val="Heading4"/>
      </w:pPr>
      <w:r>
        <w:t>AWS (MQTT)</w:t>
      </w:r>
    </w:p>
    <w:p w14:paraId="10A7E939" w14:textId="5492142B" w:rsidR="00EA3E7C" w:rsidRDefault="00FD3BC1" w:rsidP="00227150">
      <w:pPr>
        <w:pStyle w:val="Heading5"/>
      </w:pPr>
      <w:hyperlink r:id="rId25" w:history="1">
        <w:r w:rsidR="00EA3E7C" w:rsidRPr="002C2E83">
          <w:rPr>
            <w:rStyle w:val="Hyperlink"/>
          </w:rPr>
          <w:t>http://www.slideshare.net/PeterREgli/mq-telemetry-transport</w:t>
        </w:r>
      </w:hyperlink>
    </w:p>
    <w:p w14:paraId="4BBFBB40" w14:textId="14AAEF66" w:rsidR="005D48B6" w:rsidRDefault="005D48B6" w:rsidP="00227150">
      <w:pPr>
        <w:pStyle w:val="Heading5"/>
      </w:pPr>
      <w:r>
        <w:t>Introduction + Setup</w:t>
      </w:r>
    </w:p>
    <w:p w14:paraId="7CFD5AAA" w14:textId="0037C84C" w:rsidR="005D48B6" w:rsidRDefault="005D48B6" w:rsidP="00227150">
      <w:pPr>
        <w:pStyle w:val="Heading5"/>
      </w:pPr>
      <w:r>
        <w:t>Publisher</w:t>
      </w:r>
    </w:p>
    <w:p w14:paraId="1780AE3F" w14:textId="3EA97317" w:rsidR="005D48B6" w:rsidRDefault="005D48B6" w:rsidP="00227150">
      <w:pPr>
        <w:pStyle w:val="Heading5"/>
      </w:pPr>
      <w:r>
        <w:t>Subscriber</w:t>
      </w:r>
    </w:p>
    <w:p w14:paraId="1E8C1CC1" w14:textId="770BB737" w:rsidR="005D48B6" w:rsidRDefault="005D48B6" w:rsidP="00227150">
      <w:pPr>
        <w:pStyle w:val="Heading5"/>
      </w:pPr>
      <w:r>
        <w:t>Shadow</w:t>
      </w:r>
    </w:p>
    <w:p w14:paraId="43EA77AC" w14:textId="22B98C60" w:rsidR="550CC2F5" w:rsidRDefault="00E043FD" w:rsidP="00227150">
      <w:pPr>
        <w:pStyle w:val="Heading4"/>
      </w:pPr>
      <w:r>
        <w:t xml:space="preserve">IBM </w:t>
      </w:r>
      <w:proofErr w:type="spellStart"/>
      <w:r w:rsidR="550CC2F5">
        <w:t>Bluemix</w:t>
      </w:r>
      <w:proofErr w:type="spellEnd"/>
    </w:p>
    <w:p w14:paraId="20A6312F" w14:textId="59FE38DE" w:rsidR="00E043FD" w:rsidRDefault="00E043FD" w:rsidP="00227150">
      <w:pPr>
        <w:pStyle w:val="Heading4"/>
      </w:pPr>
      <w:r>
        <w:t>Ali Cloud</w:t>
      </w:r>
    </w:p>
    <w:p w14:paraId="5A33FD04" w14:textId="623DD5F8" w:rsidR="003E3652" w:rsidRDefault="00E043FD" w:rsidP="00227150">
      <w:pPr>
        <w:pStyle w:val="Heading4"/>
      </w:pPr>
      <w:r>
        <w:t xml:space="preserve">Microsoft </w:t>
      </w:r>
      <w:r w:rsidR="006B442B">
        <w:t>A</w:t>
      </w:r>
      <w:r w:rsidR="003E3652">
        <w:t>zure</w:t>
      </w:r>
    </w:p>
    <w:p w14:paraId="673BBE1F" w14:textId="2F89F9D3" w:rsidR="550CC2F5" w:rsidRDefault="550CC2F5" w:rsidP="00227150">
      <w:pPr>
        <w:pStyle w:val="Heading4"/>
      </w:pPr>
      <w:r>
        <w:t>Cypress</w:t>
      </w:r>
      <w:r w:rsidR="006B442B">
        <w:t xml:space="preserve"> (sockets)</w:t>
      </w:r>
    </w:p>
    <w:p w14:paraId="478BB1A2" w14:textId="5D963F87" w:rsidR="00227150" w:rsidRDefault="00227150" w:rsidP="00227150">
      <w:pPr>
        <w:pStyle w:val="Heading2"/>
      </w:pPr>
      <w:r>
        <w:t>Exercise(s)</w:t>
      </w:r>
    </w:p>
    <w:p w14:paraId="016011C4" w14:textId="11B516C9" w:rsidR="00DC7DEF" w:rsidRDefault="00DC7DEF" w:rsidP="00DC7DEF">
      <w:pPr>
        <w:pStyle w:val="Heading3"/>
      </w:pPr>
      <w:proofErr w:type="spellStart"/>
      <w:r>
        <w:t>Aws</w:t>
      </w:r>
      <w:proofErr w:type="spellEnd"/>
      <w:r>
        <w:t xml:space="preserve"> shadow</w:t>
      </w:r>
    </w:p>
    <w:p w14:paraId="48EB9B64" w14:textId="03F7678D" w:rsidR="00DC7DEF" w:rsidRDefault="00DC7DEF" w:rsidP="00DC7DEF">
      <w:pPr>
        <w:pStyle w:val="Heading3"/>
      </w:pPr>
      <w:proofErr w:type="spellStart"/>
      <w:r>
        <w:t>Aws</w:t>
      </w:r>
      <w:proofErr w:type="spellEnd"/>
      <w:r>
        <w:t xml:space="preserve"> pub/sub</w:t>
      </w:r>
    </w:p>
    <w:p w14:paraId="5872E321" w14:textId="386C5913" w:rsidR="00266D14" w:rsidRDefault="007E0232" w:rsidP="009600E6">
      <w:pPr>
        <w:pStyle w:val="Heading1"/>
      </w:pPr>
      <w:r>
        <w:t xml:space="preserve">Chapter </w:t>
      </w:r>
      <w:r w:rsidR="00DF4E72">
        <w:t>7</w:t>
      </w:r>
      <w:r>
        <w:t xml:space="preserve">: </w:t>
      </w:r>
      <w:r w:rsidR="0065757C">
        <w:t xml:space="preserve">Class </w:t>
      </w:r>
      <w:r w:rsidR="00266D14">
        <w:t>Project</w:t>
      </w:r>
    </w:p>
    <w:p w14:paraId="47B9B2BD" w14:textId="307A62A3" w:rsidR="00CB3ED0" w:rsidRDefault="004D3236" w:rsidP="00CB3ED0">
      <w:pPr>
        <w:pStyle w:val="Heading2"/>
      </w:pPr>
      <w:r>
        <w:t>Objective</w:t>
      </w:r>
    </w:p>
    <w:p w14:paraId="27FF524B" w14:textId="0E7697FC" w:rsidR="00EB629E" w:rsidRDefault="00EB629E" w:rsidP="00CB3ED0">
      <w:pPr>
        <w:pStyle w:val="Heading2"/>
      </w:pPr>
      <w:r>
        <w:t>Time</w:t>
      </w:r>
      <w:r w:rsidR="00593945">
        <w:t>: 4 Hours</w:t>
      </w:r>
    </w:p>
    <w:p w14:paraId="3A0AD9C2" w14:textId="77777777" w:rsidR="00CB3ED0" w:rsidRDefault="00CB3ED0" w:rsidP="00CB3ED0">
      <w:pPr>
        <w:pStyle w:val="Heading2"/>
      </w:pPr>
      <w:r>
        <w:t>Fundamentals</w:t>
      </w:r>
    </w:p>
    <w:p w14:paraId="4D50C895" w14:textId="77777777" w:rsidR="00CB3ED0" w:rsidRDefault="00CB3ED0" w:rsidP="00CB3ED0">
      <w:pPr>
        <w:pStyle w:val="Heading2"/>
      </w:pPr>
      <w:r>
        <w:t>Exercise(s)</w:t>
      </w:r>
    </w:p>
    <w:p w14:paraId="56F0CA83" w14:textId="2A9B539F" w:rsidR="00266D14" w:rsidRDefault="00266D14" w:rsidP="00CB3ED0">
      <w:pPr>
        <w:pStyle w:val="Heading3"/>
      </w:pPr>
      <w:r>
        <w:t>Get weather data and display</w:t>
      </w:r>
    </w:p>
    <w:p w14:paraId="3636C126" w14:textId="13CE1D80" w:rsidR="00266D14" w:rsidRDefault="00266D14" w:rsidP="00CB3ED0">
      <w:pPr>
        <w:pStyle w:val="Heading3"/>
      </w:pPr>
      <w:r>
        <w:t>Set the city(s) to display</w:t>
      </w:r>
    </w:p>
    <w:p w14:paraId="3BB5096B" w14:textId="69286670" w:rsidR="550CC2F5" w:rsidRDefault="00266D14" w:rsidP="00CB3ED0">
      <w:pPr>
        <w:pStyle w:val="Heading3"/>
      </w:pPr>
      <w:r>
        <w:t>Rotate/Scroll the display</w:t>
      </w:r>
    </w:p>
    <w:p w14:paraId="1593FB9D" w14:textId="29CD904E" w:rsidR="006B442B" w:rsidRDefault="006B442B" w:rsidP="00CB3ED0">
      <w:pPr>
        <w:pStyle w:val="Heading3"/>
      </w:pPr>
      <w:r>
        <w:t>Weather alerts</w:t>
      </w:r>
    </w:p>
    <w:p w14:paraId="453BFFB5" w14:textId="38370CEE" w:rsidR="006B442B" w:rsidRDefault="006B442B" w:rsidP="00CB3ED0">
      <w:pPr>
        <w:pStyle w:val="Heading3"/>
      </w:pPr>
      <w:r>
        <w:t>Become an AP</w:t>
      </w:r>
    </w:p>
    <w:p w14:paraId="71CF492C" w14:textId="1711863B" w:rsidR="006B442B" w:rsidRDefault="006B442B" w:rsidP="006B442B">
      <w:pPr>
        <w:pStyle w:val="Heading3"/>
      </w:pPr>
      <w:r>
        <w:lastRenderedPageBreak/>
        <w:t>Let people login</w:t>
      </w:r>
    </w:p>
    <w:p w14:paraId="002A5F08" w14:textId="767A30E8" w:rsidR="00DE180B" w:rsidRDefault="007E0232" w:rsidP="00DE180B">
      <w:pPr>
        <w:pStyle w:val="Heading1"/>
        <w:rPr>
          <w:rFonts w:eastAsiaTheme="minorEastAsia"/>
        </w:rPr>
      </w:pPr>
      <w:r>
        <w:t xml:space="preserve">Chapter </w:t>
      </w:r>
      <w:r w:rsidR="00DF4E72">
        <w:t>8</w:t>
      </w:r>
      <w:r>
        <w:t xml:space="preserve">: </w:t>
      </w:r>
      <w:r w:rsidR="00DE180B">
        <w:t>WICED Academy Shield</w:t>
      </w:r>
    </w:p>
    <w:p w14:paraId="054BA884" w14:textId="77777777" w:rsidR="00583ABA" w:rsidRDefault="00583ABA" w:rsidP="00266D14">
      <w:pPr>
        <w:pStyle w:val="Heading2"/>
      </w:pPr>
      <w:r>
        <w:t>Description</w:t>
      </w:r>
    </w:p>
    <w:p w14:paraId="2538D203" w14:textId="77777777" w:rsidR="00583ABA" w:rsidRDefault="00583ABA" w:rsidP="00266D14">
      <w:pPr>
        <w:pStyle w:val="Heading2"/>
      </w:pPr>
      <w:r>
        <w:t>Features</w:t>
      </w:r>
    </w:p>
    <w:p w14:paraId="748C5DEA" w14:textId="0227543C" w:rsidR="00DE180B" w:rsidRDefault="00DE180B" w:rsidP="00583ABA">
      <w:pPr>
        <w:pStyle w:val="Heading3"/>
      </w:pPr>
      <w:r>
        <w:t>Psoc4 (</w:t>
      </w:r>
      <w:r w:rsidR="00583ABA">
        <w:t>A</w:t>
      </w:r>
      <w:r>
        <w:t>nalog coprocessor)</w:t>
      </w:r>
    </w:p>
    <w:p w14:paraId="47FBDA10" w14:textId="64CE5E91" w:rsidR="00DE180B" w:rsidRDefault="00DE180B" w:rsidP="00583ABA">
      <w:pPr>
        <w:pStyle w:val="Heading3"/>
      </w:pPr>
      <w:proofErr w:type="spellStart"/>
      <w:r>
        <w:t>Leds</w:t>
      </w:r>
      <w:proofErr w:type="spellEnd"/>
      <w:r w:rsidR="00266D14">
        <w:t xml:space="preserve"> </w:t>
      </w:r>
    </w:p>
    <w:p w14:paraId="23E96A03" w14:textId="77777777" w:rsidR="00DE180B" w:rsidRDefault="00DE180B" w:rsidP="00583ABA">
      <w:pPr>
        <w:pStyle w:val="Heading3"/>
      </w:pPr>
      <w:proofErr w:type="spellStart"/>
      <w:r>
        <w:t>Capsense</w:t>
      </w:r>
      <w:proofErr w:type="spellEnd"/>
    </w:p>
    <w:p w14:paraId="4C94B288" w14:textId="77777777" w:rsidR="00DE180B" w:rsidRDefault="00DE180B" w:rsidP="00583ABA">
      <w:pPr>
        <w:pStyle w:val="Heading3"/>
      </w:pPr>
      <w:r>
        <w:t>PIR</w:t>
      </w:r>
    </w:p>
    <w:p w14:paraId="7F91E325" w14:textId="77777777" w:rsidR="00DE180B" w:rsidRDefault="00DE180B" w:rsidP="00583ABA">
      <w:pPr>
        <w:pStyle w:val="Heading3"/>
      </w:pPr>
      <w:r>
        <w:t>ALS</w:t>
      </w:r>
    </w:p>
    <w:p w14:paraId="654E6F65" w14:textId="2FFEF461" w:rsidR="00266D14" w:rsidRDefault="00266D14" w:rsidP="00583ABA">
      <w:pPr>
        <w:pStyle w:val="Heading3"/>
      </w:pPr>
      <w:r>
        <w:t>I2C-&gt;</w:t>
      </w:r>
      <w:proofErr w:type="spellStart"/>
      <w:r>
        <w:t>Ardunio</w:t>
      </w:r>
      <w:proofErr w:type="spellEnd"/>
      <w:r>
        <w:t xml:space="preserve"> pins</w:t>
      </w:r>
    </w:p>
    <w:p w14:paraId="7110E3C5" w14:textId="7742057A" w:rsidR="00266D14" w:rsidRDefault="00266D14" w:rsidP="00583ABA">
      <w:pPr>
        <w:pStyle w:val="Heading3"/>
      </w:pPr>
      <w:r>
        <w:t xml:space="preserve">Buzzer -&gt; </w:t>
      </w:r>
      <w:proofErr w:type="spellStart"/>
      <w:r>
        <w:t>Ardunio</w:t>
      </w:r>
      <w:proofErr w:type="spellEnd"/>
      <w:r>
        <w:t xml:space="preserve"> pin</w:t>
      </w:r>
    </w:p>
    <w:p w14:paraId="35B5DD92" w14:textId="77777777" w:rsidR="00266D14" w:rsidRDefault="00266D14" w:rsidP="00583ABA">
      <w:pPr>
        <w:pStyle w:val="Heading3"/>
      </w:pPr>
      <w:proofErr w:type="spellStart"/>
      <w:r>
        <w:t>Arudino</w:t>
      </w:r>
      <w:proofErr w:type="spellEnd"/>
      <w:r>
        <w:t xml:space="preserve"> pins</w:t>
      </w:r>
    </w:p>
    <w:p w14:paraId="1AC3F72F" w14:textId="1D0201EF" w:rsidR="00DE180B" w:rsidRDefault="00DE180B" w:rsidP="00583ABA">
      <w:pPr>
        <w:pStyle w:val="Heading3"/>
      </w:pPr>
      <w:r>
        <w:t>Buzzer</w:t>
      </w:r>
      <w:r w:rsidR="00266D14">
        <w:t xml:space="preserve"> (on the </w:t>
      </w:r>
      <w:proofErr w:type="spellStart"/>
      <w:r w:rsidR="00266D14">
        <w:t>PSoC</w:t>
      </w:r>
      <w:proofErr w:type="spellEnd"/>
      <w:r w:rsidR="00266D14">
        <w:t xml:space="preserve"> and On the </w:t>
      </w:r>
      <w:proofErr w:type="spellStart"/>
      <w:r w:rsidR="00266D14">
        <w:t>Dx</w:t>
      </w:r>
      <w:proofErr w:type="spellEnd"/>
      <w:r w:rsidR="00266D14">
        <w:t xml:space="preserve"> pin)</w:t>
      </w:r>
    </w:p>
    <w:p w14:paraId="6AEE798C" w14:textId="78E78460" w:rsidR="00DE180B" w:rsidRDefault="00DE180B" w:rsidP="00583ABA">
      <w:pPr>
        <w:pStyle w:val="Heading3"/>
      </w:pPr>
      <w:proofErr w:type="spellStart"/>
      <w:r>
        <w:t>Thermister</w:t>
      </w:r>
      <w:proofErr w:type="spellEnd"/>
      <w:r w:rsidR="00266D14">
        <w:t xml:space="preserve"> (on the </w:t>
      </w:r>
      <w:proofErr w:type="spellStart"/>
      <w:r w:rsidR="00266D14">
        <w:t>PSoC</w:t>
      </w:r>
      <w:proofErr w:type="spellEnd"/>
      <w:r w:rsidR="00266D14">
        <w:t xml:space="preserve"> as Differential + on an Ax pin)</w:t>
      </w:r>
    </w:p>
    <w:p w14:paraId="59B9E7E5" w14:textId="77777777" w:rsidR="00DE180B" w:rsidRDefault="00DE180B" w:rsidP="00583ABA">
      <w:pPr>
        <w:pStyle w:val="Heading3"/>
      </w:pPr>
      <w:r>
        <w:t>I2C --&gt; WICED</w:t>
      </w:r>
    </w:p>
    <w:p w14:paraId="4C0215BB" w14:textId="77777777" w:rsidR="00DE180B" w:rsidRDefault="00DE180B" w:rsidP="00583ABA">
      <w:pPr>
        <w:pStyle w:val="Heading3"/>
      </w:pPr>
      <w:r>
        <w:t>UART -&gt; WICED</w:t>
      </w:r>
    </w:p>
    <w:p w14:paraId="07088319" w14:textId="77777777" w:rsidR="00DE180B" w:rsidRDefault="00DE180B" w:rsidP="00583ABA">
      <w:pPr>
        <w:pStyle w:val="Heading3"/>
      </w:pPr>
      <w:r>
        <w:t>WICED device</w:t>
      </w:r>
    </w:p>
    <w:p w14:paraId="6C9A1997" w14:textId="77777777" w:rsidR="00DE180B" w:rsidRDefault="00DE180B" w:rsidP="00583ABA">
      <w:pPr>
        <w:pStyle w:val="Heading3"/>
      </w:pPr>
      <w:r>
        <w:t>LEDs</w:t>
      </w:r>
    </w:p>
    <w:p w14:paraId="6ED4A8F1" w14:textId="77777777" w:rsidR="00DE180B" w:rsidRDefault="00DE180B" w:rsidP="00583ABA">
      <w:pPr>
        <w:pStyle w:val="Heading3"/>
      </w:pPr>
      <w:r>
        <w:t>I2C --&gt; PSOC</w:t>
      </w:r>
    </w:p>
    <w:p w14:paraId="6F6225C0" w14:textId="77777777" w:rsidR="00DE180B" w:rsidRDefault="00DE180B" w:rsidP="00583ABA">
      <w:pPr>
        <w:pStyle w:val="Heading3"/>
      </w:pPr>
      <w:r>
        <w:t>UART --&gt; WICED</w:t>
      </w:r>
    </w:p>
    <w:p w14:paraId="48F30A21" w14:textId="6FCE4D28" w:rsidR="00DE180B" w:rsidRDefault="00DE180B" w:rsidP="00583ABA">
      <w:pPr>
        <w:pStyle w:val="Heading3"/>
      </w:pPr>
      <w:r>
        <w:t xml:space="preserve">Cypress </w:t>
      </w:r>
      <w:proofErr w:type="spellStart"/>
      <w:r>
        <w:t>Spi</w:t>
      </w:r>
      <w:proofErr w:type="spellEnd"/>
      <w:r>
        <w:t xml:space="preserve"> </w:t>
      </w:r>
      <w:proofErr w:type="gramStart"/>
      <w:r>
        <w:t>Nor</w:t>
      </w:r>
      <w:proofErr w:type="gramEnd"/>
      <w:r>
        <w:t xml:space="preserve"> flash</w:t>
      </w:r>
      <w:r w:rsidR="00266D14">
        <w:t xml:space="preserve"> (WICED SPI)</w:t>
      </w:r>
    </w:p>
    <w:p w14:paraId="4030D9F2" w14:textId="2D2602A4" w:rsidR="00583ABA" w:rsidRDefault="00583ABA" w:rsidP="00266D14">
      <w:pPr>
        <w:pStyle w:val="Heading2"/>
      </w:pPr>
      <w:r>
        <w:t>Schematic</w:t>
      </w:r>
    </w:p>
    <w:p w14:paraId="4C6352C1" w14:textId="50BEF335" w:rsidR="550CC2F5" w:rsidRDefault="007E0232" w:rsidP="00DE180B">
      <w:pPr>
        <w:pStyle w:val="Heading1"/>
      </w:pPr>
      <w:r>
        <w:t xml:space="preserve">Chapter </w:t>
      </w:r>
      <w:r w:rsidR="00DF4E72">
        <w:t>9</w:t>
      </w:r>
      <w:r>
        <w:t xml:space="preserve">: </w:t>
      </w:r>
      <w:r w:rsidR="550CC2F5">
        <w:t>Glossary</w:t>
      </w:r>
      <w:r w:rsidR="0065757C">
        <w:t xml:space="preserve"> (name, taxonomy, </w:t>
      </w:r>
      <w:proofErr w:type="spellStart"/>
      <w:r w:rsidR="0065757C">
        <w:t>wikpedia</w:t>
      </w:r>
      <w:proofErr w:type="spellEnd"/>
      <w:r w:rsidR="0065757C">
        <w:t xml:space="preserve"> link, website link)</w:t>
      </w:r>
    </w:p>
    <w:p w14:paraId="531EAF5B" w14:textId="77777777" w:rsidR="00666361" w:rsidRDefault="00666361" w:rsidP="00EB1C66">
      <w:pPr>
        <w:ind w:firstLine="720"/>
      </w:pPr>
      <w:r>
        <w:t>802.11a</w:t>
      </w:r>
    </w:p>
    <w:p w14:paraId="5BF6EDF1" w14:textId="77777777" w:rsidR="00666361" w:rsidRDefault="00666361" w:rsidP="00EB1C66">
      <w:pPr>
        <w:ind w:firstLine="720"/>
      </w:pPr>
      <w:r>
        <w:t>802.11b</w:t>
      </w:r>
    </w:p>
    <w:p w14:paraId="19764F51" w14:textId="77777777" w:rsidR="00666361" w:rsidRDefault="00666361" w:rsidP="00EB1C66">
      <w:pPr>
        <w:ind w:firstLine="720"/>
      </w:pPr>
      <w:r>
        <w:lastRenderedPageBreak/>
        <w:t>802.11n</w:t>
      </w:r>
    </w:p>
    <w:p w14:paraId="6B63C6C0" w14:textId="77777777" w:rsidR="00666361" w:rsidRDefault="00666361" w:rsidP="00EB1C66">
      <w:pPr>
        <w:ind w:firstLine="720"/>
      </w:pPr>
      <w:r>
        <w:t>802.11ac</w:t>
      </w:r>
    </w:p>
    <w:p w14:paraId="2D918782" w14:textId="6DCCA09E" w:rsidR="00E043FD" w:rsidRDefault="00E043FD" w:rsidP="00EB1C66">
      <w:pPr>
        <w:ind w:firstLine="720"/>
      </w:pPr>
      <w:r>
        <w:t>Ali Cloud</w:t>
      </w:r>
    </w:p>
    <w:p w14:paraId="63517150" w14:textId="43084B89" w:rsidR="005D48B6" w:rsidRDefault="00FD3BC1" w:rsidP="00EB1C66">
      <w:pPr>
        <w:ind w:firstLine="720"/>
      </w:pPr>
      <w:hyperlink r:id="rId26" w:history="1">
        <w:r w:rsidR="005D48B6" w:rsidRPr="00E043FD">
          <w:rPr>
            <w:rStyle w:val="Hyperlink"/>
          </w:rPr>
          <w:t>AMQP</w:t>
        </w:r>
      </w:hyperlink>
      <w:r w:rsidR="00E043FD">
        <w:t xml:space="preserve"> – </w:t>
      </w:r>
      <w:hyperlink r:id="rId27" w:history="1">
        <w:r w:rsidR="00E043FD" w:rsidRPr="002C2E83">
          <w:rPr>
            <w:rStyle w:val="Hyperlink"/>
          </w:rPr>
          <w:t>www.amqp.org</w:t>
        </w:r>
      </w:hyperlink>
      <w:r w:rsidR="00E043FD">
        <w:t xml:space="preserve"> Advanced Message Queueing Protocol. </w:t>
      </w:r>
    </w:p>
    <w:p w14:paraId="08393C80" w14:textId="11DDED93" w:rsidR="00E043FD" w:rsidRDefault="00E043FD" w:rsidP="00EB1C66">
      <w:pPr>
        <w:ind w:firstLine="720"/>
      </w:pPr>
      <w:r>
        <w:t xml:space="preserve">Azure – </w:t>
      </w:r>
      <w:r w:rsidR="007B104F">
        <w:t xml:space="preserve">see </w:t>
      </w:r>
      <w:r>
        <w:t>Microsoft</w:t>
      </w:r>
      <w:r w:rsidR="007B104F">
        <w:t xml:space="preserve"> Azure</w:t>
      </w:r>
      <w:r>
        <w:t xml:space="preserve"> </w:t>
      </w:r>
    </w:p>
    <w:p w14:paraId="2229455E" w14:textId="0BD2DE1D" w:rsidR="00E043FD" w:rsidRDefault="00E043FD" w:rsidP="00EB1C66">
      <w:pPr>
        <w:ind w:firstLine="720"/>
      </w:pPr>
      <w:proofErr w:type="spellStart"/>
      <w:r>
        <w:t>Bluemix</w:t>
      </w:r>
      <w:proofErr w:type="spellEnd"/>
      <w:r>
        <w:t xml:space="preserve"> </w:t>
      </w:r>
      <w:r w:rsidR="007B104F">
        <w:t>–</w:t>
      </w:r>
      <w:r>
        <w:t xml:space="preserve"> </w:t>
      </w:r>
      <w:r w:rsidR="007B104F">
        <w:t xml:space="preserve">see IBM </w:t>
      </w:r>
      <w:proofErr w:type="spellStart"/>
      <w:r w:rsidR="007B104F">
        <w:t>Bluemix</w:t>
      </w:r>
      <w:proofErr w:type="spellEnd"/>
    </w:p>
    <w:p w14:paraId="1C1FADCD" w14:textId="6037B0B1" w:rsidR="550CC2F5" w:rsidRDefault="00FD3BC1" w:rsidP="00EB1C66">
      <w:pPr>
        <w:ind w:firstLine="720"/>
      </w:pPr>
      <w:hyperlink r:id="rId28" w:history="1">
        <w:r w:rsidR="005D48B6" w:rsidRPr="00E043FD">
          <w:rPr>
            <w:rStyle w:val="Hyperlink"/>
          </w:rPr>
          <w:t>COAP</w:t>
        </w:r>
      </w:hyperlink>
      <w:r w:rsidR="00E043FD">
        <w:t xml:space="preserve"> – Constrained Application Protocol. </w:t>
      </w:r>
      <w:r w:rsidR="00E043FD" w:rsidRPr="00E043FD">
        <w:t>Constrained Application Protocol (</w:t>
      </w:r>
      <w:proofErr w:type="spellStart"/>
      <w:r w:rsidR="00E043FD" w:rsidRPr="00E043FD">
        <w:t>CoAP</w:t>
      </w:r>
      <w:proofErr w:type="spellEnd"/>
      <w:r w:rsidR="00E043FD" w:rsidRPr="00E043FD">
        <w:t xml:space="preserve">) is a software protocol intended to be used in very simple electronics devices, allowing them to communicate interactively over the Internet. It is particularly targeted for small, low-power sensors, switches, valves and similar components that need to be controlled or supervised remotely, through standard Internet networks. </w:t>
      </w:r>
      <w:proofErr w:type="spellStart"/>
      <w:r w:rsidR="00E043FD" w:rsidRPr="00E043FD">
        <w:t>CoAP</w:t>
      </w:r>
      <w:proofErr w:type="spellEnd"/>
      <w:r w:rsidR="00E043FD" w:rsidRPr="00E043FD">
        <w:t xml:space="preserve"> is an application layer protocol that is intended for use in resource-constrained internet devices, such as WSN nodes. </w:t>
      </w:r>
      <w:proofErr w:type="spellStart"/>
      <w:r w:rsidR="00E043FD" w:rsidRPr="00E043FD">
        <w:t>CoAP</w:t>
      </w:r>
      <w:proofErr w:type="spellEnd"/>
      <w:r w:rsidR="00E043FD" w:rsidRPr="00E043FD">
        <w:t xml:space="preserve"> is designed to easily translate to HTTP for simplified integration with the web, while also meeting specialized requirements such as multicast support, very low overhead, and </w:t>
      </w:r>
      <w:proofErr w:type="gramStart"/>
      <w:r w:rsidR="00E043FD" w:rsidRPr="00E043FD">
        <w:t>simplicity.[</w:t>
      </w:r>
      <w:proofErr w:type="gramEnd"/>
      <w:r w:rsidR="00E043FD" w:rsidRPr="00E043FD">
        <w:t>1][2] Multicast, low overhead, and simplicity are extremely important for Internet of Things (</w:t>
      </w:r>
      <w:proofErr w:type="spellStart"/>
      <w:r w:rsidR="00E043FD" w:rsidRPr="00E043FD">
        <w:t>IoT</w:t>
      </w:r>
      <w:proofErr w:type="spellEnd"/>
      <w:r w:rsidR="00E043FD" w:rsidRPr="00E043FD">
        <w:t xml:space="preserve">) and Machine-to-Machine (M2M) devices, which tend to be deeply embedded and have much less memory and power supply than traditional internet devices have. Therefore, efficiency is very important. </w:t>
      </w:r>
      <w:proofErr w:type="spellStart"/>
      <w:r w:rsidR="00E043FD" w:rsidRPr="00E043FD">
        <w:t>CoAP</w:t>
      </w:r>
      <w:proofErr w:type="spellEnd"/>
      <w:r w:rsidR="00E043FD" w:rsidRPr="00E043FD">
        <w:t xml:space="preserve"> can run on most devices that support UDP or a UDP analogue.</w:t>
      </w:r>
    </w:p>
    <w:p w14:paraId="308EA90F" w14:textId="49DE2BA0" w:rsidR="005D48B6" w:rsidRDefault="00FD3BC1" w:rsidP="00EB1C66">
      <w:pPr>
        <w:ind w:firstLine="720"/>
      </w:pPr>
      <w:hyperlink r:id="rId29" w:history="1">
        <w:r w:rsidR="005D48B6" w:rsidRPr="00E043FD">
          <w:rPr>
            <w:rStyle w:val="Hyperlink"/>
          </w:rPr>
          <w:t>DHCP</w:t>
        </w:r>
      </w:hyperlink>
      <w:r w:rsidR="003E39EE">
        <w:t xml:space="preserve"> </w:t>
      </w:r>
      <w:r w:rsidR="00E043FD">
        <w:t>–</w:t>
      </w:r>
      <w:r w:rsidR="003E39EE">
        <w:t xml:space="preserve"> </w:t>
      </w:r>
      <w:r w:rsidR="00E043FD">
        <w:t>Dynamic Host Configuration Protocol</w:t>
      </w:r>
    </w:p>
    <w:p w14:paraId="4839C986" w14:textId="04FABF2E" w:rsidR="005D48B6" w:rsidRDefault="00FD3BC1" w:rsidP="00EB1C66">
      <w:pPr>
        <w:ind w:firstLine="720"/>
      </w:pPr>
      <w:hyperlink r:id="rId30" w:history="1">
        <w:r w:rsidR="005D48B6" w:rsidRPr="003E39EE">
          <w:rPr>
            <w:rStyle w:val="Hyperlink"/>
          </w:rPr>
          <w:t>DNS</w:t>
        </w:r>
      </w:hyperlink>
      <w:r w:rsidR="003E39EE">
        <w:t xml:space="preserve"> – Domain Name S</w:t>
      </w:r>
      <w:r w:rsidR="00542D5D">
        <w:t>ystem</w:t>
      </w:r>
    </w:p>
    <w:p w14:paraId="1D95FC1E" w14:textId="4A3C31E1" w:rsidR="005D48B6" w:rsidRDefault="005D48B6" w:rsidP="00EB1C66">
      <w:pPr>
        <w:ind w:firstLine="720"/>
      </w:pPr>
      <w:proofErr w:type="spellStart"/>
      <w:r>
        <w:t>Gedday</w:t>
      </w:r>
      <w:proofErr w:type="spellEnd"/>
      <w:r w:rsidR="00871379">
        <w:t xml:space="preserve"> - </w:t>
      </w:r>
    </w:p>
    <w:p w14:paraId="29EB5C88" w14:textId="483952E5" w:rsidR="005D48B6" w:rsidRDefault="00FD3BC1" w:rsidP="00EB1C66">
      <w:pPr>
        <w:ind w:firstLine="720"/>
      </w:pPr>
      <w:hyperlink r:id="rId31" w:history="1">
        <w:r w:rsidR="005D48B6" w:rsidRPr="00E043FD">
          <w:rPr>
            <w:rStyle w:val="Hyperlink"/>
          </w:rPr>
          <w:t>HTTP</w:t>
        </w:r>
      </w:hyperlink>
      <w:r w:rsidR="003E39EE">
        <w:t xml:space="preserve"> – Hyper Text Transfer Protocol</w:t>
      </w:r>
    </w:p>
    <w:p w14:paraId="51632D5C" w14:textId="33AAEFB1" w:rsidR="005D48B6" w:rsidRDefault="005D48B6" w:rsidP="00EB1C66">
      <w:pPr>
        <w:ind w:firstLine="720"/>
      </w:pPr>
      <w:r>
        <w:t>IE</w:t>
      </w:r>
    </w:p>
    <w:p w14:paraId="7E70381C" w14:textId="147DBB12" w:rsidR="0065757C" w:rsidRDefault="0065757C" w:rsidP="00EB1C66">
      <w:pPr>
        <w:ind w:firstLine="720"/>
      </w:pPr>
      <w:r>
        <w:t>IP – Internet Protocol</w:t>
      </w:r>
    </w:p>
    <w:p w14:paraId="3E3BA0D8" w14:textId="1BD24668" w:rsidR="00E043FD" w:rsidRDefault="00E043FD" w:rsidP="00EB1C66">
      <w:pPr>
        <w:ind w:firstLine="720"/>
      </w:pPr>
      <w:r>
        <w:t xml:space="preserve">IBM </w:t>
      </w:r>
      <w:proofErr w:type="spellStart"/>
      <w:r>
        <w:t>Bluemix</w:t>
      </w:r>
      <w:proofErr w:type="spellEnd"/>
    </w:p>
    <w:p w14:paraId="64C6059D" w14:textId="2D2989A0" w:rsidR="00E043FD" w:rsidRDefault="00E043FD" w:rsidP="00EB1C66">
      <w:pPr>
        <w:ind w:firstLine="720"/>
      </w:pPr>
      <w:r>
        <w:t>Microsoft Azure</w:t>
      </w:r>
    </w:p>
    <w:p w14:paraId="54C58C63" w14:textId="0BA44C37" w:rsidR="007B104F" w:rsidRDefault="007B104F" w:rsidP="00EB1C66">
      <w:pPr>
        <w:ind w:firstLine="720"/>
      </w:pPr>
      <w:r>
        <w:t>MIMO</w:t>
      </w:r>
      <w:r w:rsidR="00EB1C66">
        <w:t xml:space="preserve"> – Multiple </w:t>
      </w:r>
      <w:proofErr w:type="gramStart"/>
      <w:r w:rsidR="00EB1C66">
        <w:t>In</w:t>
      </w:r>
      <w:proofErr w:type="gramEnd"/>
      <w:r w:rsidR="00EB1C66">
        <w:t xml:space="preserve">/Multiple out.  In 802.11n/ac you can increase the bandwidth by bonding multiple channel together (e.g. 2x channels will double the </w:t>
      </w:r>
      <w:proofErr w:type="spellStart"/>
      <w:r w:rsidR="00EB1C66">
        <w:t>bandwith</w:t>
      </w:r>
      <w:proofErr w:type="spellEnd"/>
      <w:r w:rsidR="00EB1C66">
        <w:t xml:space="preserve">) </w:t>
      </w:r>
    </w:p>
    <w:p w14:paraId="5CC8FED2" w14:textId="5B57A550" w:rsidR="005D48B6" w:rsidRDefault="00FD3BC1" w:rsidP="00EB1C66">
      <w:pPr>
        <w:ind w:firstLine="720"/>
      </w:pPr>
      <w:hyperlink r:id="rId32" w:history="1">
        <w:r w:rsidR="005D48B6" w:rsidRPr="005D48B6">
          <w:rPr>
            <w:rStyle w:val="Hyperlink"/>
          </w:rPr>
          <w:t>MQTT</w:t>
        </w:r>
      </w:hyperlink>
      <w:r w:rsidR="005D48B6">
        <w:t xml:space="preserve"> – </w:t>
      </w:r>
      <w:hyperlink r:id="rId33" w:history="1">
        <w:r w:rsidR="00F25363" w:rsidRPr="002C2E83">
          <w:rPr>
            <w:rStyle w:val="Hyperlink"/>
          </w:rPr>
          <w:t>WWW.MQTT.ORG</w:t>
        </w:r>
      </w:hyperlink>
      <w:r w:rsidR="00F25363">
        <w:t xml:space="preserve"> </w:t>
      </w:r>
      <w:r w:rsidR="005D48B6" w:rsidRPr="005D48B6">
        <w:t>MQTT[1] (formerly M</w:t>
      </w:r>
      <w:r w:rsidR="00B73DF5">
        <w:t xml:space="preserve">essage </w:t>
      </w:r>
      <w:r w:rsidR="005D48B6" w:rsidRPr="005D48B6">
        <w:t>Q</w:t>
      </w:r>
      <w:r w:rsidR="00B73DF5">
        <w:t>ueueing</w:t>
      </w:r>
      <w:r w:rsidR="005D48B6" w:rsidRPr="005D48B6">
        <w:t xml:space="preserve"> Telemetry Transport) is an ISO standard (ISO/IEC PRF 20922)[2] publish-subscribe-based "lightweight" messaging protocol for use on top of the TCP/IP protocol. It is designed for connections with remote locations where a "small code footprint" is required or the network bandwidth is limited. The publish-subscribe messaging pattern </w:t>
      </w:r>
      <w:r w:rsidR="005D48B6" w:rsidRPr="005D48B6">
        <w:lastRenderedPageBreak/>
        <w:t>requires a message broker. The broker is responsible for distributing messages to interested clients based on the topic of a message.</w:t>
      </w:r>
    </w:p>
    <w:p w14:paraId="647299BB" w14:textId="52BE6EE9" w:rsidR="0065757C" w:rsidRDefault="0065757C" w:rsidP="00EB1C66">
      <w:pPr>
        <w:ind w:firstLine="720"/>
      </w:pPr>
      <w:proofErr w:type="spellStart"/>
      <w:r>
        <w:t>Mutex</w:t>
      </w:r>
      <w:proofErr w:type="spellEnd"/>
      <w:r>
        <w:t xml:space="preserve"> –</w:t>
      </w:r>
    </w:p>
    <w:p w14:paraId="1EBF73D3" w14:textId="16C93442" w:rsidR="005D48B6" w:rsidRDefault="005D48B6" w:rsidP="00EB1C66">
      <w:pPr>
        <w:ind w:firstLine="720"/>
      </w:pPr>
      <w:r>
        <w:t xml:space="preserve">OASIS </w:t>
      </w:r>
      <w:r w:rsidR="0065757C">
        <w:t>–</w:t>
      </w:r>
      <w:r>
        <w:t xml:space="preserve"> </w:t>
      </w:r>
    </w:p>
    <w:p w14:paraId="2E7B5793" w14:textId="3FE67BAD" w:rsidR="0065757C" w:rsidRDefault="0065757C" w:rsidP="00EB1C66">
      <w:pPr>
        <w:ind w:firstLine="720"/>
      </w:pPr>
      <w:r>
        <w:t xml:space="preserve">OSI Model - </w:t>
      </w:r>
    </w:p>
    <w:p w14:paraId="5AA098B2" w14:textId="5AA604C6" w:rsidR="550CC2F5" w:rsidRDefault="005D48B6" w:rsidP="00EB1C66">
      <w:pPr>
        <w:ind w:firstLine="720"/>
      </w:pPr>
      <w:r>
        <w:t>OTA</w:t>
      </w:r>
      <w:r w:rsidR="003E39EE">
        <w:t xml:space="preserve"> – Over the Air</w:t>
      </w:r>
    </w:p>
    <w:p w14:paraId="6EB1B529" w14:textId="7363617E" w:rsidR="0065757C" w:rsidRDefault="0065757C" w:rsidP="00EB1C66">
      <w:pPr>
        <w:ind w:firstLine="720"/>
      </w:pPr>
      <w:r>
        <w:t xml:space="preserve">Queue – </w:t>
      </w:r>
    </w:p>
    <w:p w14:paraId="12838585" w14:textId="327FE1E7" w:rsidR="00E043FD" w:rsidRDefault="00E043FD" w:rsidP="00EB1C66">
      <w:pPr>
        <w:ind w:firstLine="720"/>
      </w:pPr>
      <w:r>
        <w:t xml:space="preserve">REST </w:t>
      </w:r>
      <w:r w:rsidR="0065757C">
        <w:t>–</w:t>
      </w:r>
      <w:r>
        <w:t xml:space="preserve"> </w:t>
      </w:r>
    </w:p>
    <w:p w14:paraId="24357C76" w14:textId="69F6313D" w:rsidR="0065757C" w:rsidRDefault="0065757C" w:rsidP="00EB1C66">
      <w:pPr>
        <w:ind w:firstLine="720"/>
      </w:pPr>
      <w:r>
        <w:t xml:space="preserve">Semaphore </w:t>
      </w:r>
      <w:r w:rsidR="007B104F">
        <w:t>–</w:t>
      </w:r>
      <w:r>
        <w:t xml:space="preserve"> </w:t>
      </w:r>
    </w:p>
    <w:p w14:paraId="6C40A8C8" w14:textId="24CBF2F0" w:rsidR="007B104F" w:rsidRDefault="007B104F" w:rsidP="00EB1C66">
      <w:pPr>
        <w:ind w:firstLine="720"/>
      </w:pPr>
      <w:r>
        <w:t>SISO -</w:t>
      </w:r>
    </w:p>
    <w:p w14:paraId="280499AF" w14:textId="4D3A7DC6" w:rsidR="005D48B6" w:rsidRDefault="005D48B6" w:rsidP="00EB1C66">
      <w:pPr>
        <w:ind w:firstLine="720"/>
      </w:pPr>
      <w:r>
        <w:t>Sockets</w:t>
      </w:r>
      <w:r w:rsidR="00E043FD">
        <w:t xml:space="preserve"> - </w:t>
      </w:r>
    </w:p>
    <w:p w14:paraId="46D262E9" w14:textId="557245F2" w:rsidR="005D48B6" w:rsidRDefault="005D48B6" w:rsidP="00EB1C66">
      <w:pPr>
        <w:ind w:firstLine="720"/>
      </w:pPr>
      <w:r>
        <w:t>SSDP – Simple Service Discovery Protocol</w:t>
      </w:r>
    </w:p>
    <w:p w14:paraId="0823826E" w14:textId="238D4A83" w:rsidR="0065757C" w:rsidRDefault="0065757C" w:rsidP="00EB1C66">
      <w:pPr>
        <w:ind w:firstLine="720"/>
      </w:pPr>
      <w:r>
        <w:t>TCP/IP</w:t>
      </w:r>
    </w:p>
    <w:p w14:paraId="08162B78" w14:textId="2424AFDC" w:rsidR="0065757C" w:rsidRDefault="0065757C" w:rsidP="00EB1C66">
      <w:pPr>
        <w:ind w:firstLine="720"/>
      </w:pPr>
      <w:r>
        <w:t xml:space="preserve">Timer - </w:t>
      </w:r>
    </w:p>
    <w:p w14:paraId="6EA4E7C3" w14:textId="4BE2CB80" w:rsidR="550CC2F5" w:rsidRDefault="00FD3BC1" w:rsidP="00EB1C66">
      <w:pPr>
        <w:ind w:firstLine="720"/>
      </w:pPr>
      <w:hyperlink r:id="rId34" w:history="1">
        <w:r w:rsidR="005D48B6" w:rsidRPr="005D48B6">
          <w:rPr>
            <w:rStyle w:val="Hyperlink"/>
          </w:rPr>
          <w:t>TFTP</w:t>
        </w:r>
      </w:hyperlink>
      <w:r w:rsidR="005D48B6">
        <w:t xml:space="preserve"> – Trivial File Transfer Protocol</w:t>
      </w:r>
    </w:p>
    <w:p w14:paraId="455148E4" w14:textId="73A32EAC" w:rsidR="0065757C" w:rsidRDefault="0065757C" w:rsidP="00EB1C66">
      <w:pPr>
        <w:ind w:firstLine="720"/>
      </w:pPr>
      <w:r>
        <w:t xml:space="preserve">Thread </w:t>
      </w:r>
      <w:r w:rsidR="007B104F">
        <w:t>–</w:t>
      </w:r>
    </w:p>
    <w:p w14:paraId="3F33ABBE" w14:textId="5642715F" w:rsidR="007B104F" w:rsidRDefault="007B104F" w:rsidP="00EB1C66">
      <w:pPr>
        <w:ind w:firstLine="720"/>
      </w:pPr>
      <w:r>
        <w:t xml:space="preserve">WPS - </w:t>
      </w:r>
    </w:p>
    <w:p w14:paraId="5FB6FC62" w14:textId="373E8FEC" w:rsidR="004320E0" w:rsidRDefault="007E0232" w:rsidP="004320E0">
      <w:pPr>
        <w:pStyle w:val="Heading1"/>
      </w:pPr>
      <w:r>
        <w:t xml:space="preserve">Chapter </w:t>
      </w:r>
      <w:r w:rsidR="003853D7">
        <w:t>1</w:t>
      </w:r>
      <w:r w:rsidR="00DF4E72">
        <w:t>0</w:t>
      </w:r>
      <w:r>
        <w:t>: Issues, Questi</w:t>
      </w:r>
      <w:r w:rsidR="004D3236">
        <w:t>o</w:t>
      </w:r>
      <w:r>
        <w:t>ns, Errata</w:t>
      </w:r>
    </w:p>
    <w:p w14:paraId="55D8ED99" w14:textId="7E1FF925" w:rsidR="004320E0" w:rsidRDefault="004320E0" w:rsidP="004320E0">
      <w:pPr>
        <w:ind w:firstLine="720"/>
      </w:pPr>
      <w:r>
        <w:t>MFI/</w:t>
      </w:r>
      <w:proofErr w:type="spellStart"/>
      <w:r>
        <w:t>Homekit</w:t>
      </w:r>
      <w:proofErr w:type="spellEnd"/>
      <w:r>
        <w:t>?</w:t>
      </w:r>
    </w:p>
    <w:p w14:paraId="09FD3331" w14:textId="77777777" w:rsidR="004320E0" w:rsidRDefault="004320E0" w:rsidP="004320E0">
      <w:pPr>
        <w:ind w:firstLine="720"/>
      </w:pPr>
      <w:r>
        <w:t>Security</w:t>
      </w:r>
    </w:p>
    <w:p w14:paraId="51A18E61" w14:textId="77777777" w:rsidR="004320E0" w:rsidRDefault="004320E0" w:rsidP="004320E0">
      <w:pPr>
        <w:ind w:left="720" w:firstLine="720"/>
      </w:pPr>
      <w:proofErr w:type="spellStart"/>
      <w:r>
        <w:t>Cryptogtraphy</w:t>
      </w:r>
      <w:proofErr w:type="spellEnd"/>
    </w:p>
    <w:p w14:paraId="7BB53652" w14:textId="102562CA" w:rsidR="003853D7" w:rsidRDefault="003853D7" w:rsidP="003853D7">
      <w:pPr>
        <w:pStyle w:val="Heading1"/>
      </w:pPr>
      <w:r>
        <w:lastRenderedPageBreak/>
        <w:t xml:space="preserve">Chapter </w:t>
      </w:r>
      <w:r w:rsidR="00583ABA">
        <w:t>12</w:t>
      </w:r>
      <w:r>
        <w:t>: Become an Access Point (another class)</w:t>
      </w:r>
    </w:p>
    <w:p w14:paraId="71F1D21C" w14:textId="77777777" w:rsidR="003853D7" w:rsidRDefault="003853D7" w:rsidP="003853D7">
      <w:pPr>
        <w:pStyle w:val="Heading2"/>
      </w:pPr>
      <w:r>
        <w:t>Objective</w:t>
      </w:r>
    </w:p>
    <w:p w14:paraId="651672C8" w14:textId="77777777" w:rsidR="003853D7" w:rsidRDefault="003853D7" w:rsidP="003853D7">
      <w:pPr>
        <w:pStyle w:val="Heading2"/>
      </w:pPr>
      <w:r>
        <w:t>Time: 0 Hours</w:t>
      </w:r>
    </w:p>
    <w:p w14:paraId="293E512D" w14:textId="77777777" w:rsidR="003853D7" w:rsidRDefault="003853D7" w:rsidP="003853D7">
      <w:pPr>
        <w:pStyle w:val="Heading2"/>
      </w:pPr>
      <w:r>
        <w:t>Fundamentals</w:t>
      </w:r>
    </w:p>
    <w:p w14:paraId="56BD021D" w14:textId="77777777" w:rsidR="003853D7" w:rsidRDefault="003853D7" w:rsidP="003853D7">
      <w:pPr>
        <w:pStyle w:val="Heading2"/>
      </w:pPr>
      <w:r>
        <w:t>Exercise(s)</w:t>
      </w:r>
    </w:p>
    <w:p w14:paraId="2C06F96A" w14:textId="77777777" w:rsidR="003853D7" w:rsidRDefault="003853D7" w:rsidP="003853D7">
      <w:pPr>
        <w:pStyle w:val="Heading3"/>
      </w:pPr>
      <w:r>
        <w:t>Addresses</w:t>
      </w:r>
    </w:p>
    <w:p w14:paraId="229B1A0C" w14:textId="77777777" w:rsidR="003853D7" w:rsidRDefault="003853D7" w:rsidP="003853D7">
      <w:pPr>
        <w:pStyle w:val="Heading3"/>
      </w:pPr>
      <w:r>
        <w:t>Web server</w:t>
      </w:r>
    </w:p>
    <w:sectPr w:rsidR="00385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1">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2"/>
  </w:num>
  <w:num w:numId="2">
    <w:abstractNumId w:val="10"/>
  </w:num>
  <w:num w:numId="3">
    <w:abstractNumId w:val="6"/>
  </w:num>
  <w:num w:numId="4">
    <w:abstractNumId w:val="1"/>
  </w:num>
  <w:num w:numId="5">
    <w:abstractNumId w:val="20"/>
  </w:num>
  <w:num w:numId="6">
    <w:abstractNumId w:val="7"/>
  </w:num>
  <w:num w:numId="7">
    <w:abstractNumId w:val="18"/>
  </w:num>
  <w:num w:numId="8">
    <w:abstractNumId w:val="2"/>
  </w:num>
  <w:num w:numId="9">
    <w:abstractNumId w:val="14"/>
  </w:num>
  <w:num w:numId="10">
    <w:abstractNumId w:val="17"/>
  </w:num>
  <w:num w:numId="11">
    <w:abstractNumId w:val="0"/>
  </w:num>
  <w:num w:numId="12">
    <w:abstractNumId w:val="19"/>
  </w:num>
  <w:num w:numId="13">
    <w:abstractNumId w:val="9"/>
  </w:num>
  <w:num w:numId="14">
    <w:abstractNumId w:val="13"/>
  </w:num>
  <w:num w:numId="15">
    <w:abstractNumId w:val="16"/>
  </w:num>
  <w:num w:numId="16">
    <w:abstractNumId w:val="4"/>
  </w:num>
  <w:num w:numId="17">
    <w:abstractNumId w:val="11"/>
  </w:num>
  <w:num w:numId="18">
    <w:abstractNumId w:val="5"/>
  </w:num>
  <w:num w:numId="19">
    <w:abstractNumId w:val="3"/>
  </w:num>
  <w:num w:numId="20">
    <w:abstractNumId w:val="12"/>
  </w:num>
  <w:num w:numId="21">
    <w:abstractNumId w:val="21"/>
  </w:num>
  <w:num w:numId="22">
    <w:abstractNumId w:val="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200"/>
  <w:proofState w:spelling="clean" w:grammar="clean"/>
  <w:attachedTemplate r:id="rId1"/>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A10C2"/>
    <w:rsid w:val="00177F74"/>
    <w:rsid w:val="0021664D"/>
    <w:rsid w:val="00227150"/>
    <w:rsid w:val="00266D14"/>
    <w:rsid w:val="0029288C"/>
    <w:rsid w:val="002A0254"/>
    <w:rsid w:val="002C5818"/>
    <w:rsid w:val="003445E6"/>
    <w:rsid w:val="003817F7"/>
    <w:rsid w:val="003853D7"/>
    <w:rsid w:val="00397ACA"/>
    <w:rsid w:val="003E3652"/>
    <w:rsid w:val="003E39EE"/>
    <w:rsid w:val="004119D6"/>
    <w:rsid w:val="004320E0"/>
    <w:rsid w:val="004D3236"/>
    <w:rsid w:val="004D51FE"/>
    <w:rsid w:val="00542D5D"/>
    <w:rsid w:val="00583ABA"/>
    <w:rsid w:val="00593945"/>
    <w:rsid w:val="005D48B6"/>
    <w:rsid w:val="005F3959"/>
    <w:rsid w:val="005F67C7"/>
    <w:rsid w:val="00625C0B"/>
    <w:rsid w:val="00640EA5"/>
    <w:rsid w:val="00653120"/>
    <w:rsid w:val="0065757C"/>
    <w:rsid w:val="00666361"/>
    <w:rsid w:val="006B442B"/>
    <w:rsid w:val="006C4A51"/>
    <w:rsid w:val="00757332"/>
    <w:rsid w:val="00774C33"/>
    <w:rsid w:val="007B104F"/>
    <w:rsid w:val="007E0232"/>
    <w:rsid w:val="00871379"/>
    <w:rsid w:val="008A56F3"/>
    <w:rsid w:val="00914CE3"/>
    <w:rsid w:val="009600E6"/>
    <w:rsid w:val="0098674F"/>
    <w:rsid w:val="009C1B81"/>
    <w:rsid w:val="00A74A92"/>
    <w:rsid w:val="00A8704B"/>
    <w:rsid w:val="00AD162F"/>
    <w:rsid w:val="00AE66A3"/>
    <w:rsid w:val="00B73DF5"/>
    <w:rsid w:val="00B85D2F"/>
    <w:rsid w:val="00C61F72"/>
    <w:rsid w:val="00CB3ED0"/>
    <w:rsid w:val="00DC7DEF"/>
    <w:rsid w:val="00DE180B"/>
    <w:rsid w:val="00DF4E72"/>
    <w:rsid w:val="00E043FD"/>
    <w:rsid w:val="00E106AA"/>
    <w:rsid w:val="00E1216F"/>
    <w:rsid w:val="00E63761"/>
    <w:rsid w:val="00EA3E7C"/>
    <w:rsid w:val="00EB1C66"/>
    <w:rsid w:val="00EB629E"/>
    <w:rsid w:val="00ED0FED"/>
    <w:rsid w:val="00ED5415"/>
    <w:rsid w:val="00F25363"/>
    <w:rsid w:val="00F672F4"/>
    <w:rsid w:val="00F73D45"/>
    <w:rsid w:val="00F94CE2"/>
    <w:rsid w:val="00FD3BC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B81"/>
    <w:pPr>
      <w:spacing w:after="200" w:line="276" w:lineRule="auto"/>
    </w:pPr>
    <w:rPr>
      <w:rFonts w:ascii="Calibri" w:eastAsia="Calibri" w:hAnsi="Calibri" w:cs="Times New Roman"/>
    </w:rPr>
  </w:style>
  <w:style w:type="paragraph" w:styleId="Heading1">
    <w:name w:val="heading 1"/>
    <w:basedOn w:val="Normal"/>
    <w:next w:val="Normal"/>
    <w:link w:val="Heading1Char"/>
    <w:autoRedefine/>
    <w:uiPriority w:val="9"/>
    <w:qFormat/>
    <w:rsid w:val="009C1B81"/>
    <w:pPr>
      <w:keepNext/>
      <w:keepLines/>
      <w:spacing w:before="480" w:after="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C1B81"/>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C1B8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C1B8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C1B81"/>
  </w:style>
  <w:style w:type="paragraph" w:styleId="ListParagraph">
    <w:name w:val="List Paragraph"/>
    <w:basedOn w:val="Normal"/>
    <w:uiPriority w:val="34"/>
    <w:qFormat/>
    <w:rsid w:val="009C1B81"/>
    <w:pPr>
      <w:ind w:left="720"/>
      <w:contextualSpacing/>
    </w:pPr>
  </w:style>
  <w:style w:type="character" w:customStyle="1" w:styleId="Heading1Char">
    <w:name w:val="Heading 1 Char"/>
    <w:link w:val="Heading1"/>
    <w:uiPriority w:val="9"/>
    <w:rsid w:val="009C1B81"/>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C1B81"/>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C1B81"/>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C1B81"/>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C1B8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C1B81"/>
    <w:rPr>
      <w:rFonts w:ascii="Tahoma" w:eastAsia="Calibri" w:hAnsi="Tahoma" w:cs="Tahoma"/>
      <w:sz w:val="16"/>
      <w:szCs w:val="16"/>
    </w:rPr>
  </w:style>
  <w:style w:type="paragraph" w:styleId="TOCHeading">
    <w:name w:val="TOC Heading"/>
    <w:basedOn w:val="Heading1"/>
    <w:next w:val="Normal"/>
    <w:uiPriority w:val="39"/>
    <w:unhideWhenUsed/>
    <w:qFormat/>
    <w:rsid w:val="009C1B81"/>
    <w:pPr>
      <w:outlineLvl w:val="9"/>
    </w:pPr>
  </w:style>
  <w:style w:type="paragraph" w:styleId="TOC2">
    <w:name w:val="toc 2"/>
    <w:basedOn w:val="Normal"/>
    <w:next w:val="Normal"/>
    <w:autoRedefine/>
    <w:uiPriority w:val="39"/>
    <w:unhideWhenUsed/>
    <w:qFormat/>
    <w:rsid w:val="009C1B81"/>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C1B81"/>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C1B81"/>
    <w:pPr>
      <w:spacing w:after="100"/>
      <w:ind w:left="440"/>
    </w:pPr>
    <w:rPr>
      <w:rFonts w:eastAsia="Times New Roman"/>
    </w:rPr>
  </w:style>
  <w:style w:type="paragraph" w:styleId="Header">
    <w:name w:val="header"/>
    <w:basedOn w:val="Normal"/>
    <w:link w:val="HeaderChar"/>
    <w:uiPriority w:val="99"/>
    <w:unhideWhenUsed/>
    <w:rsid w:val="009C1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B81"/>
    <w:rPr>
      <w:rFonts w:ascii="Calibri" w:eastAsia="Calibri" w:hAnsi="Calibri" w:cs="Times New Roman"/>
    </w:rPr>
  </w:style>
  <w:style w:type="paragraph" w:styleId="Footer">
    <w:name w:val="footer"/>
    <w:basedOn w:val="Normal"/>
    <w:link w:val="FooterChar"/>
    <w:uiPriority w:val="99"/>
    <w:unhideWhenUsed/>
    <w:rsid w:val="009C1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B81"/>
    <w:rPr>
      <w:rFonts w:ascii="Calibri" w:eastAsia="Calibri" w:hAnsi="Calibri" w:cs="Times New Roman"/>
    </w:rPr>
  </w:style>
  <w:style w:type="paragraph" w:styleId="Caption">
    <w:name w:val="caption"/>
    <w:basedOn w:val="Normal"/>
    <w:next w:val="Normal"/>
    <w:uiPriority w:val="35"/>
    <w:unhideWhenUsed/>
    <w:qFormat/>
    <w:rsid w:val="009C1B81"/>
    <w:pPr>
      <w:spacing w:line="240" w:lineRule="auto"/>
    </w:pPr>
    <w:rPr>
      <w:b/>
      <w:bCs/>
      <w:color w:val="4F81BD"/>
      <w:sz w:val="18"/>
      <w:szCs w:val="18"/>
    </w:rPr>
  </w:style>
  <w:style w:type="paragraph" w:customStyle="1" w:styleId="CCode">
    <w:name w:val="C_Code"/>
    <w:basedOn w:val="Normal"/>
    <w:link w:val="CCodeChar"/>
    <w:qFormat/>
    <w:rsid w:val="009C1B81"/>
    <w:pPr>
      <w:spacing w:after="120" w:line="240" w:lineRule="auto"/>
      <w:ind w:left="720"/>
    </w:pPr>
    <w:rPr>
      <w:rFonts w:eastAsia="Times New Roman"/>
      <w:color w:val="548DD4"/>
      <w:kern w:val="28"/>
      <w:sz w:val="18"/>
      <w:szCs w:val="18"/>
    </w:rPr>
  </w:style>
  <w:style w:type="character" w:customStyle="1" w:styleId="CCodeChar">
    <w:name w:val="C_Code Char"/>
    <w:link w:val="CCode"/>
    <w:rsid w:val="009C1B81"/>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C1B81"/>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9C1B81"/>
    <w:rPr>
      <w:rFonts w:ascii="Tahoma" w:eastAsia="Calibri" w:hAnsi="Tahoma" w:cs="Tahoma"/>
      <w:sz w:val="16"/>
      <w:szCs w:val="16"/>
    </w:rPr>
  </w:style>
  <w:style w:type="paragraph" w:styleId="TOC4">
    <w:name w:val="toc 4"/>
    <w:basedOn w:val="Normal"/>
    <w:next w:val="Normal"/>
    <w:autoRedefine/>
    <w:uiPriority w:val="39"/>
    <w:unhideWhenUsed/>
    <w:rsid w:val="009C1B81"/>
    <w:pPr>
      <w:spacing w:after="100"/>
      <w:ind w:left="660"/>
    </w:pPr>
    <w:rPr>
      <w:rFonts w:eastAsia="Times New Roman"/>
    </w:rPr>
  </w:style>
  <w:style w:type="paragraph" w:styleId="TOC5">
    <w:name w:val="toc 5"/>
    <w:basedOn w:val="Normal"/>
    <w:next w:val="Normal"/>
    <w:autoRedefine/>
    <w:uiPriority w:val="39"/>
    <w:unhideWhenUsed/>
    <w:rsid w:val="009C1B81"/>
    <w:pPr>
      <w:spacing w:after="100"/>
      <w:ind w:left="880"/>
    </w:pPr>
    <w:rPr>
      <w:rFonts w:eastAsia="Times New Roman"/>
    </w:rPr>
  </w:style>
  <w:style w:type="paragraph" w:styleId="TOC6">
    <w:name w:val="toc 6"/>
    <w:basedOn w:val="Normal"/>
    <w:next w:val="Normal"/>
    <w:autoRedefine/>
    <w:uiPriority w:val="39"/>
    <w:unhideWhenUsed/>
    <w:rsid w:val="009C1B81"/>
    <w:pPr>
      <w:spacing w:after="100"/>
      <w:ind w:left="1100"/>
    </w:pPr>
    <w:rPr>
      <w:rFonts w:eastAsia="Times New Roman"/>
    </w:rPr>
  </w:style>
  <w:style w:type="paragraph" w:styleId="TOC7">
    <w:name w:val="toc 7"/>
    <w:basedOn w:val="Normal"/>
    <w:next w:val="Normal"/>
    <w:autoRedefine/>
    <w:uiPriority w:val="39"/>
    <w:unhideWhenUsed/>
    <w:rsid w:val="009C1B81"/>
    <w:pPr>
      <w:spacing w:after="100"/>
      <w:ind w:left="1320"/>
    </w:pPr>
    <w:rPr>
      <w:rFonts w:eastAsia="Times New Roman"/>
    </w:rPr>
  </w:style>
  <w:style w:type="paragraph" w:styleId="TOC8">
    <w:name w:val="toc 8"/>
    <w:basedOn w:val="Normal"/>
    <w:next w:val="Normal"/>
    <w:autoRedefine/>
    <w:uiPriority w:val="39"/>
    <w:unhideWhenUsed/>
    <w:rsid w:val="009C1B81"/>
    <w:pPr>
      <w:spacing w:after="100"/>
      <w:ind w:left="1540"/>
    </w:pPr>
    <w:rPr>
      <w:rFonts w:eastAsia="Times New Roman"/>
    </w:rPr>
  </w:style>
  <w:style w:type="paragraph" w:styleId="TOC9">
    <w:name w:val="toc 9"/>
    <w:basedOn w:val="Normal"/>
    <w:next w:val="Normal"/>
    <w:autoRedefine/>
    <w:uiPriority w:val="39"/>
    <w:unhideWhenUsed/>
    <w:rsid w:val="009C1B81"/>
    <w:pPr>
      <w:spacing w:after="100"/>
      <w:ind w:left="1760"/>
    </w:pPr>
    <w:rPr>
      <w:rFonts w:eastAsia="Times New Roman"/>
    </w:rPr>
  </w:style>
  <w:style w:type="table" w:styleId="TableGrid">
    <w:name w:val="Table Grid"/>
    <w:basedOn w:val="TableNormal"/>
    <w:uiPriority w:val="59"/>
    <w:rsid w:val="009C1B81"/>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9C1B81"/>
    <w:rPr>
      <w:color w:val="808080"/>
    </w:rPr>
  </w:style>
  <w:style w:type="character" w:styleId="CommentReference">
    <w:name w:val="annotation reference"/>
    <w:uiPriority w:val="99"/>
    <w:semiHidden/>
    <w:unhideWhenUsed/>
    <w:rsid w:val="009C1B81"/>
    <w:rPr>
      <w:sz w:val="16"/>
      <w:szCs w:val="16"/>
    </w:rPr>
  </w:style>
  <w:style w:type="paragraph" w:styleId="CommentText">
    <w:name w:val="annotation text"/>
    <w:basedOn w:val="Normal"/>
    <w:link w:val="CommentTextChar"/>
    <w:uiPriority w:val="99"/>
    <w:semiHidden/>
    <w:unhideWhenUsed/>
    <w:rsid w:val="009C1B81"/>
    <w:rPr>
      <w:sz w:val="20"/>
      <w:szCs w:val="20"/>
    </w:rPr>
  </w:style>
  <w:style w:type="character" w:customStyle="1" w:styleId="CommentTextChar">
    <w:name w:val="Comment Text Char"/>
    <w:basedOn w:val="DefaultParagraphFont"/>
    <w:link w:val="CommentText"/>
    <w:uiPriority w:val="99"/>
    <w:semiHidden/>
    <w:rsid w:val="009C1B81"/>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C1B81"/>
    <w:rPr>
      <w:b/>
      <w:bCs/>
    </w:rPr>
  </w:style>
  <w:style w:type="character" w:customStyle="1" w:styleId="CommentSubjectChar">
    <w:name w:val="Comment Subject Char"/>
    <w:link w:val="CommentSubject"/>
    <w:uiPriority w:val="99"/>
    <w:semiHidden/>
    <w:rsid w:val="009C1B81"/>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particle.io/products/hardware/photon-wifi-dev-kit" TargetMode="External"/><Relationship Id="rId21" Type="http://schemas.openxmlformats.org/officeDocument/2006/relationships/image" Target="media/image3.png"/><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hyperlink" Target="http://www.slideshare.net/PeterREgli/mq-telemetry-transport" TargetMode="External"/><Relationship Id="rId26" Type="http://schemas.openxmlformats.org/officeDocument/2006/relationships/hyperlink" Target="https://en.wikipedia.org/wiki/Advanced_Message_Queuing_Protocol" TargetMode="External"/><Relationship Id="rId27" Type="http://schemas.openxmlformats.org/officeDocument/2006/relationships/hyperlink" Target="http://www.amqp.org" TargetMode="External"/><Relationship Id="rId28" Type="http://schemas.openxmlformats.org/officeDocument/2006/relationships/hyperlink" Target="https://en.wikipedia.org/wiki/Constrained_Application_Protocol" TargetMode="External"/><Relationship Id="rId29" Type="http://schemas.openxmlformats.org/officeDocument/2006/relationships/hyperlink" Target="https://en.wikipedia.org/wiki/Dynamic_Host_Configuration_Protoco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Domain_Name_System" TargetMode="External"/><Relationship Id="rId31" Type="http://schemas.openxmlformats.org/officeDocument/2006/relationships/hyperlink" Target="https://en.wikipedia.org/wiki/Hypertext_Transfer_Protocol" TargetMode="External"/><Relationship Id="rId32" Type="http://schemas.openxmlformats.org/officeDocument/2006/relationships/hyperlink" Target="https://en.wikipedia.org/wiki/MQTT" TargetMode="External"/><Relationship Id="rId9" Type="http://schemas.openxmlformats.org/officeDocument/2006/relationships/hyperlink" Target="https://en.wikipedia.org/wiki/IEEE_802.11n-2009" TargetMode="External"/><Relationship Id="rId6" Type="http://schemas.openxmlformats.org/officeDocument/2006/relationships/hyperlink" Target="https://en.wikipedia.org/wiki/IEEE_802.11a-1999" TargetMode="External"/><Relationship Id="rId7" Type="http://schemas.openxmlformats.org/officeDocument/2006/relationships/hyperlink" Target="https://en.wikipedia.org/wiki/IEEE_802.11b-1999" TargetMode="External"/><Relationship Id="rId8" Type="http://schemas.openxmlformats.org/officeDocument/2006/relationships/hyperlink" Target="https://en.wikipedia.org/wiki/IEEE_802.11g-2003" TargetMode="External"/><Relationship Id="rId33" Type="http://schemas.openxmlformats.org/officeDocument/2006/relationships/hyperlink" Target="http://WWW.MQTT.ORG" TargetMode="External"/><Relationship Id="rId34" Type="http://schemas.openxmlformats.org/officeDocument/2006/relationships/hyperlink" Target="https://en.wikipedia.org/wiki/Trivial_File_Transfer_Protocol"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en.wikipedia.org/wiki/IEEE_802.11ac" TargetMode="External"/><Relationship Id="rId11" Type="http://schemas.openxmlformats.org/officeDocument/2006/relationships/hyperlink" Target="http://cloudconnectkits.org/product/avnet-bcm4343w-iot-starter-kit" TargetMode="External"/><Relationship Id="rId12" Type="http://schemas.openxmlformats.org/officeDocument/2006/relationships/image" Target="media/image1.png"/><Relationship Id="rId13" Type="http://schemas.openxmlformats.org/officeDocument/2006/relationships/hyperlink" Target="https://www.adafruit.com/products/3056" TargetMode="External"/><Relationship Id="rId14" Type="http://schemas.openxmlformats.org/officeDocument/2006/relationships/image" Target="media/image2.jpeg"/><Relationship Id="rId15" Type="http://schemas.openxmlformats.org/officeDocument/2006/relationships/hyperlink" Target="https://www.electricimp.com/" TargetMode="External"/><Relationship Id="rId16" Type="http://schemas.openxmlformats.org/officeDocument/2006/relationships/hyperlink" Target="https://www.electricimp.com/docs/attachments/hardware/product%20briefs/Electric_Imp_imp003_Product_Brief_02May2016.pdf" TargetMode="External"/><Relationship Id="rId17" Type="http://schemas.openxmlformats.org/officeDocument/2006/relationships/hyperlink" Target="https://www.electricimp.com/docs/attachments/hardware/product%20briefs/Electric_Imp_imp005_Product_Brief_02May2016.pdf" TargetMode="External"/><Relationship Id="rId18" Type="http://schemas.openxmlformats.org/officeDocument/2006/relationships/hyperlink" Target="http://www.inventeksys.com/" TargetMode="External"/><Relationship Id="rId19" Type="http://schemas.openxmlformats.org/officeDocument/2006/relationships/hyperlink" Target="https://www.particle.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rh/Library/Group%20Containers/UBF8T346G9.Office/User%20Content.localized/Templates.localized/psoc211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1BF89-66EF-F34C-9D38-B9544E3B2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psoc211template.dotx</Template>
  <TotalTime>85</TotalTime>
  <Pages>16</Pages>
  <Words>1472</Words>
  <Characters>8393</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8</cp:revision>
  <dcterms:created xsi:type="dcterms:W3CDTF">2016-10-10T22:52:00Z</dcterms:created>
  <dcterms:modified xsi:type="dcterms:W3CDTF">2016-10-11T13:45:00Z</dcterms:modified>
</cp:coreProperties>
</file>